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6"/>
          <w:szCs w:val="36"/>
        </w:rPr>
        <w:alias w:val="Titel"/>
        <w:tag w:val=""/>
        <w:id w:val="-933740756"/>
        <w:placeholder>
          <w:docPart w:val="F85A46A5F8704328AD4012061812DAE4"/>
        </w:placeholder>
        <w:dataBinding w:prefixMappings="xmlns:ns0='http://purl.org/dc/elements/1.1/' xmlns:ns1='http://schemas.openxmlformats.org/package/2006/metadata/core-properties' " w:xpath="/ns1:coreProperties[1]/ns0:title[1]" w:storeItemID="{6C3C8BC8-F283-45AE-878A-BAB7291924A1}"/>
        <w:text/>
      </w:sdtPr>
      <w:sdtContent>
        <w:p w14:paraId="79379744" w14:textId="17801F78" w:rsidR="00D62895" w:rsidRDefault="00B243A7" w:rsidP="00D62895">
          <w:pPr>
            <w:pStyle w:val="Title"/>
            <w:spacing w:after="1000"/>
            <w:jc w:val="both"/>
            <w:rPr>
              <w:sz w:val="36"/>
              <w:szCs w:val="36"/>
            </w:rPr>
          </w:pPr>
          <w:r>
            <w:rPr>
              <w:sz w:val="36"/>
              <w:szCs w:val="36"/>
            </w:rPr>
            <w:t>WC-Projekt</w:t>
          </w:r>
        </w:p>
      </w:sdtContent>
    </w:sdt>
    <w:p w14:paraId="64B30C47" w14:textId="62DB13A0" w:rsidR="00D62895" w:rsidRPr="00FD180F" w:rsidRDefault="007569A8" w:rsidP="007569A8">
      <w:pPr>
        <w:pStyle w:val="UntertitelnichtIndexiert"/>
      </w:pPr>
      <w:r>
        <w:t xml:space="preserve">Thema: </w:t>
      </w:r>
      <w:sdt>
        <w:sdtPr>
          <w:alias w:val="Betreff"/>
          <w:tag w:val=""/>
          <w:id w:val="687183049"/>
          <w:placeholder>
            <w:docPart w:val="42908063D39C44D2AC9F207FD651F1FD"/>
          </w:placeholder>
          <w:dataBinding w:prefixMappings="xmlns:ns0='http://purl.org/dc/elements/1.1/' xmlns:ns1='http://schemas.openxmlformats.org/package/2006/metadata/core-properties' " w:xpath="/ns1:coreProperties[1]/ns0:subject[1]" w:storeItemID="{6C3C8BC8-F283-45AE-878A-BAB7291924A1}"/>
          <w:text/>
        </w:sdtPr>
        <w:sdtContent>
          <w:r w:rsidR="000362AB">
            <w:t>IOT</w:t>
          </w:r>
        </w:sdtContent>
      </w:sdt>
    </w:p>
    <w:p w14:paraId="43EAF44E" w14:textId="77777777" w:rsidR="00D62895" w:rsidRDefault="00D62895" w:rsidP="00F12074">
      <w:pPr>
        <w:pStyle w:val="UntertitelnichtIndexiert"/>
      </w:pPr>
      <w:r>
        <w:t>Dokumentinformationen</w:t>
      </w:r>
    </w:p>
    <w:p w14:paraId="27AB3F7C" w14:textId="6D78FD5C" w:rsidR="00D62895" w:rsidRDefault="00D62895" w:rsidP="00D62895">
      <w:pPr>
        <w:pStyle w:val="NoSpacing"/>
        <w:tabs>
          <w:tab w:val="left" w:pos="1701"/>
        </w:tabs>
        <w:ind w:left="0" w:firstLine="0"/>
        <w:rPr>
          <w:sz w:val="20"/>
          <w:szCs w:val="20"/>
        </w:rPr>
      </w:pPr>
      <w:r>
        <w:rPr>
          <w:sz w:val="20"/>
          <w:szCs w:val="20"/>
        </w:rPr>
        <w:t>Dateiname:</w:t>
      </w:r>
      <w:r>
        <w:rPr>
          <w:sz w:val="20"/>
          <w:szCs w:val="20"/>
        </w:rPr>
        <w:tab/>
      </w:r>
      <w:r w:rsidR="007E6A1D">
        <w:rPr>
          <w:sz w:val="20"/>
          <w:szCs w:val="20"/>
        </w:rPr>
        <w:t>Dokumentation.docx</w:t>
      </w:r>
    </w:p>
    <w:p w14:paraId="6FAF4825" w14:textId="7EDE8672" w:rsidR="00D62895" w:rsidRDefault="00D62895" w:rsidP="00D62895">
      <w:pPr>
        <w:pStyle w:val="NoSpacing"/>
        <w:tabs>
          <w:tab w:val="left" w:pos="1701"/>
        </w:tabs>
        <w:ind w:left="0" w:firstLine="0"/>
        <w:rPr>
          <w:sz w:val="20"/>
          <w:szCs w:val="20"/>
        </w:rPr>
      </w:pPr>
      <w:r>
        <w:rPr>
          <w:sz w:val="20"/>
          <w:szCs w:val="20"/>
        </w:rPr>
        <w:t>Speicherdatum:</w:t>
      </w:r>
      <w:r>
        <w:rPr>
          <w:sz w:val="20"/>
          <w:szCs w:val="20"/>
        </w:rPr>
        <w:tab/>
      </w:r>
      <w:r>
        <w:rPr>
          <w:sz w:val="20"/>
          <w:szCs w:val="20"/>
        </w:rPr>
        <w:fldChar w:fldCharType="begin"/>
      </w:r>
      <w:r>
        <w:rPr>
          <w:sz w:val="20"/>
          <w:szCs w:val="20"/>
        </w:rPr>
        <w:instrText xml:space="preserve"> SAVEDATE  \@ "dd.MM.yyyy"  \* MERGEFORMAT </w:instrText>
      </w:r>
      <w:r>
        <w:rPr>
          <w:sz w:val="20"/>
          <w:szCs w:val="20"/>
        </w:rPr>
        <w:fldChar w:fldCharType="separate"/>
      </w:r>
      <w:r w:rsidR="00ED3A0F">
        <w:rPr>
          <w:noProof/>
          <w:sz w:val="20"/>
          <w:szCs w:val="20"/>
        </w:rPr>
        <w:t>05.12.2025</w:t>
      </w:r>
      <w:r>
        <w:rPr>
          <w:sz w:val="20"/>
          <w:szCs w:val="20"/>
        </w:rPr>
        <w:fldChar w:fldCharType="end"/>
      </w:r>
    </w:p>
    <w:p w14:paraId="326F93F3" w14:textId="77777777" w:rsidR="00D62895" w:rsidRDefault="00D62895" w:rsidP="00F12074">
      <w:pPr>
        <w:pStyle w:val="UntertitelnichtIndexiert"/>
      </w:pPr>
      <w:r>
        <w:t>Autoreninformationen</w:t>
      </w:r>
    </w:p>
    <w:p w14:paraId="7D8BA951" w14:textId="2EBF9817" w:rsidR="00D62895" w:rsidRPr="00F616A7" w:rsidRDefault="00D62895" w:rsidP="00D62895">
      <w:pPr>
        <w:pStyle w:val="NoSpacing"/>
        <w:tabs>
          <w:tab w:val="left" w:pos="1701"/>
        </w:tabs>
        <w:ind w:left="0" w:firstLine="0"/>
        <w:rPr>
          <w:sz w:val="20"/>
          <w:szCs w:val="20"/>
        </w:rPr>
      </w:pPr>
      <w:r w:rsidRPr="00F616A7">
        <w:rPr>
          <w:sz w:val="20"/>
          <w:szCs w:val="20"/>
        </w:rPr>
        <w:t>Autor:</w:t>
      </w:r>
      <w:r w:rsidRPr="00F616A7">
        <w:rPr>
          <w:sz w:val="20"/>
          <w:szCs w:val="20"/>
        </w:rPr>
        <w:tab/>
      </w:r>
      <w:sdt>
        <w:sdtPr>
          <w:rPr>
            <w:sz w:val="20"/>
            <w:szCs w:val="20"/>
          </w:rPr>
          <w:alias w:val="Autor"/>
          <w:tag w:val=""/>
          <w:id w:val="2028292643"/>
          <w:placeholder>
            <w:docPart w:val="D3B252C0F6F34E4DA346568A00CF2E7B"/>
          </w:placeholder>
          <w:dataBinding w:prefixMappings="xmlns:ns0='http://purl.org/dc/elements/1.1/' xmlns:ns1='http://schemas.openxmlformats.org/package/2006/metadata/core-properties' " w:xpath="/ns1:coreProperties[1]/ns0:creator[1]" w:storeItemID="{6C3C8BC8-F283-45AE-878A-BAB7291924A1}"/>
          <w:text/>
        </w:sdtPr>
        <w:sdtContent>
          <w:r w:rsidR="007E6A1D" w:rsidRPr="00F616A7">
            <w:rPr>
              <w:sz w:val="20"/>
              <w:szCs w:val="20"/>
            </w:rPr>
            <w:t>Fabian Blatter</w:t>
          </w:r>
        </w:sdtContent>
      </w:sdt>
    </w:p>
    <w:p w14:paraId="71EB72AC" w14:textId="6AF96C91" w:rsidR="00D62895" w:rsidRPr="00F616A7" w:rsidRDefault="00D62895" w:rsidP="00D62895">
      <w:pPr>
        <w:pStyle w:val="NoSpacing"/>
        <w:tabs>
          <w:tab w:val="left" w:pos="1701"/>
        </w:tabs>
        <w:ind w:left="0" w:firstLine="0"/>
        <w:rPr>
          <w:sz w:val="20"/>
          <w:szCs w:val="20"/>
        </w:rPr>
      </w:pPr>
      <w:r w:rsidRPr="00F616A7">
        <w:rPr>
          <w:sz w:val="20"/>
          <w:szCs w:val="20"/>
        </w:rPr>
        <w:t>E-Mail:</w:t>
      </w:r>
      <w:r w:rsidRPr="00F616A7">
        <w:rPr>
          <w:sz w:val="20"/>
          <w:szCs w:val="20"/>
        </w:rPr>
        <w:tab/>
      </w:r>
      <w:sdt>
        <w:sdtPr>
          <w:rPr>
            <w:sz w:val="20"/>
            <w:szCs w:val="20"/>
          </w:rPr>
          <w:alias w:val="Firmen-E-Mail-Adresse"/>
          <w:tag w:val=""/>
          <w:id w:val="-573276769"/>
          <w:placeholder>
            <w:docPart w:val="F414AC12E2DD4D84B6E1B568FD9F9E91"/>
          </w:placeholder>
          <w:dataBinding w:prefixMappings="xmlns:ns0='http://schemas.microsoft.com/office/2006/coverPageProps' " w:xpath="/ns0:CoverPageProperties[1]/ns0:CompanyEmail[1]" w:storeItemID="{55AF091B-3C7A-41E3-B477-F2FDAA23CFDA}"/>
          <w:text/>
        </w:sdtPr>
        <w:sdtContent>
          <w:r w:rsidR="007E6A1D" w:rsidRPr="00F616A7">
            <w:rPr>
              <w:sz w:val="20"/>
              <w:szCs w:val="20"/>
            </w:rPr>
            <w:t>f</w:t>
          </w:r>
          <w:r w:rsidR="00D213CD" w:rsidRPr="00F616A7">
            <w:rPr>
              <w:sz w:val="20"/>
              <w:szCs w:val="20"/>
            </w:rPr>
            <w:t>abian.</w:t>
          </w:r>
          <w:r w:rsidR="007E6A1D" w:rsidRPr="00F616A7">
            <w:rPr>
              <w:sz w:val="20"/>
              <w:szCs w:val="20"/>
            </w:rPr>
            <w:t>b</w:t>
          </w:r>
          <w:r w:rsidR="00D213CD" w:rsidRPr="00F616A7">
            <w:rPr>
              <w:sz w:val="20"/>
              <w:szCs w:val="20"/>
            </w:rPr>
            <w:t>latter@noseryoung.ch</w:t>
          </w:r>
        </w:sdtContent>
      </w:sdt>
    </w:p>
    <w:p w14:paraId="709B2033" w14:textId="3338DC79" w:rsidR="00D62895" w:rsidRDefault="00D62895" w:rsidP="00D62895">
      <w:pPr>
        <w:pStyle w:val="NoSpacing"/>
        <w:tabs>
          <w:tab w:val="left" w:pos="1701"/>
        </w:tabs>
        <w:ind w:left="0" w:firstLine="0"/>
        <w:rPr>
          <w:sz w:val="20"/>
          <w:szCs w:val="20"/>
        </w:rPr>
      </w:pPr>
      <w:r>
        <w:rPr>
          <w:sz w:val="20"/>
          <w:szCs w:val="20"/>
        </w:rPr>
        <w:t>Tel:</w:t>
      </w:r>
      <w:r>
        <w:rPr>
          <w:sz w:val="20"/>
          <w:szCs w:val="20"/>
        </w:rPr>
        <w:tab/>
      </w:r>
      <w:r w:rsidR="000362AB">
        <w:rPr>
          <w:sz w:val="20"/>
          <w:szCs w:val="20"/>
        </w:rPr>
        <w:t>+</w:t>
      </w:r>
      <w:r w:rsidR="005C62E8">
        <w:rPr>
          <w:sz w:val="20"/>
          <w:szCs w:val="20"/>
        </w:rPr>
        <w:t>41 77 488 45</w:t>
      </w:r>
      <w:r w:rsidR="007E6A1D">
        <w:rPr>
          <w:sz w:val="20"/>
          <w:szCs w:val="20"/>
        </w:rPr>
        <w:t xml:space="preserve"> </w:t>
      </w:r>
      <w:r w:rsidR="005C62E8">
        <w:rPr>
          <w:sz w:val="20"/>
          <w:szCs w:val="20"/>
        </w:rPr>
        <w:t>88</w:t>
      </w:r>
    </w:p>
    <w:p w14:paraId="0A2F3E24" w14:textId="77777777" w:rsidR="00D62895" w:rsidRDefault="00D62895" w:rsidP="00D62895">
      <w:pPr>
        <w:spacing w:after="200" w:line="276" w:lineRule="auto"/>
      </w:pPr>
    </w:p>
    <w:p w14:paraId="516F970F" w14:textId="77777777" w:rsidR="00D62895" w:rsidRDefault="00D62895" w:rsidP="00D62895">
      <w:pPr>
        <w:spacing w:after="200" w:line="276" w:lineRule="auto"/>
        <w:sectPr w:rsidR="00D62895" w:rsidSect="004A71A0">
          <w:headerReference w:type="default" r:id="rId12"/>
          <w:footerReference w:type="default" r:id="rId13"/>
          <w:pgSz w:w="11906" w:h="16838" w:code="9"/>
          <w:pgMar w:top="2268" w:right="1134" w:bottom="1134" w:left="1418" w:header="709" w:footer="397" w:gutter="0"/>
          <w:cols w:space="708"/>
          <w:vAlign w:val="bottom"/>
          <w:docGrid w:linePitch="360"/>
        </w:sectPr>
      </w:pPr>
    </w:p>
    <w:p w14:paraId="41030C31" w14:textId="233C0094" w:rsidR="00F12074" w:rsidRPr="00E04241" w:rsidRDefault="00212EC0" w:rsidP="00212EC0">
      <w:pPr>
        <w:pStyle w:val="Subtitle"/>
      </w:pPr>
      <w:r>
        <w:t>Inhaltsverzeichnis</w:t>
      </w:r>
    </w:p>
    <w:p w14:paraId="7F867131" w14:textId="05BEB097" w:rsidR="00006FC7" w:rsidRDefault="001B4442">
      <w:pPr>
        <w:pStyle w:val="TOC1"/>
        <w:rPr>
          <w:rFonts w:asciiTheme="minorHAnsi" w:hAnsiTheme="minorHAnsi"/>
          <w:kern w:val="2"/>
          <w:szCs w:val="24"/>
          <w14:ligatures w14:val="standardContextual"/>
        </w:rPr>
      </w:pPr>
      <w:r>
        <w:fldChar w:fldCharType="begin"/>
      </w:r>
      <w:r>
        <w:instrText xml:space="preserve"> TOC \o "1-2" \h \z \t "Untertitel;1" </w:instrText>
      </w:r>
      <w:r>
        <w:fldChar w:fldCharType="separate"/>
      </w:r>
      <w:hyperlink w:anchor="_Toc215837579" w:history="1">
        <w:r w:rsidR="00006FC7" w:rsidRPr="00F461A3">
          <w:rPr>
            <w:rStyle w:val="Hyperlink"/>
          </w:rPr>
          <w:t>1</w:t>
        </w:r>
        <w:r w:rsidR="00006FC7">
          <w:rPr>
            <w:rFonts w:asciiTheme="minorHAnsi" w:hAnsiTheme="minorHAnsi"/>
            <w:kern w:val="2"/>
            <w:szCs w:val="24"/>
            <w14:ligatures w14:val="standardContextual"/>
          </w:rPr>
          <w:tab/>
        </w:r>
        <w:r w:rsidR="00006FC7" w:rsidRPr="00F461A3">
          <w:rPr>
            <w:rStyle w:val="Hyperlink"/>
          </w:rPr>
          <w:t>Einleitung</w:t>
        </w:r>
        <w:r w:rsidR="00006FC7">
          <w:rPr>
            <w:webHidden/>
          </w:rPr>
          <w:tab/>
        </w:r>
        <w:r w:rsidR="00006FC7">
          <w:rPr>
            <w:webHidden/>
          </w:rPr>
          <w:fldChar w:fldCharType="begin"/>
        </w:r>
        <w:r w:rsidR="00006FC7">
          <w:rPr>
            <w:webHidden/>
          </w:rPr>
          <w:instrText xml:space="preserve"> PAGEREF _Toc215837579 \h </w:instrText>
        </w:r>
        <w:r w:rsidR="00006FC7">
          <w:rPr>
            <w:webHidden/>
          </w:rPr>
        </w:r>
        <w:r w:rsidR="00006FC7">
          <w:rPr>
            <w:webHidden/>
          </w:rPr>
          <w:fldChar w:fldCharType="separate"/>
        </w:r>
        <w:r w:rsidR="00006FC7">
          <w:rPr>
            <w:webHidden/>
          </w:rPr>
          <w:t>3</w:t>
        </w:r>
        <w:r w:rsidR="00006FC7">
          <w:rPr>
            <w:webHidden/>
          </w:rPr>
          <w:fldChar w:fldCharType="end"/>
        </w:r>
      </w:hyperlink>
    </w:p>
    <w:p w14:paraId="63B15A10" w14:textId="51E3CD78"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80" w:history="1">
        <w:r w:rsidRPr="00F461A3">
          <w:rPr>
            <w:rStyle w:val="Hyperlink"/>
            <w:rFonts w:cs="Arial"/>
            <w:noProof/>
          </w:rPr>
          <w:t>1.1</w:t>
        </w:r>
        <w:r>
          <w:rPr>
            <w:rFonts w:asciiTheme="minorHAnsi" w:hAnsiTheme="minorHAnsi"/>
            <w:noProof/>
            <w:kern w:val="2"/>
            <w:szCs w:val="24"/>
            <w14:ligatures w14:val="standardContextual"/>
          </w:rPr>
          <w:tab/>
        </w:r>
        <w:r w:rsidRPr="00F461A3">
          <w:rPr>
            <w:rStyle w:val="Hyperlink"/>
            <w:rFonts w:cs="Arial"/>
            <w:noProof/>
          </w:rPr>
          <w:t>Sinn und Zweck</w:t>
        </w:r>
        <w:r>
          <w:rPr>
            <w:noProof/>
            <w:webHidden/>
          </w:rPr>
          <w:tab/>
        </w:r>
        <w:r>
          <w:rPr>
            <w:noProof/>
            <w:webHidden/>
          </w:rPr>
          <w:fldChar w:fldCharType="begin"/>
        </w:r>
        <w:r>
          <w:rPr>
            <w:noProof/>
            <w:webHidden/>
          </w:rPr>
          <w:instrText xml:space="preserve"> PAGEREF _Toc215837580 \h </w:instrText>
        </w:r>
        <w:r>
          <w:rPr>
            <w:noProof/>
            <w:webHidden/>
          </w:rPr>
        </w:r>
        <w:r>
          <w:rPr>
            <w:noProof/>
            <w:webHidden/>
          </w:rPr>
          <w:fldChar w:fldCharType="separate"/>
        </w:r>
        <w:r>
          <w:rPr>
            <w:noProof/>
            <w:webHidden/>
          </w:rPr>
          <w:t>3</w:t>
        </w:r>
        <w:r>
          <w:rPr>
            <w:noProof/>
            <w:webHidden/>
          </w:rPr>
          <w:fldChar w:fldCharType="end"/>
        </w:r>
      </w:hyperlink>
    </w:p>
    <w:p w14:paraId="25D8FBFE" w14:textId="78E6EA2E"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81" w:history="1">
        <w:r w:rsidRPr="00F461A3">
          <w:rPr>
            <w:rStyle w:val="Hyperlink"/>
            <w:noProof/>
          </w:rPr>
          <w:t>1.2</w:t>
        </w:r>
        <w:r>
          <w:rPr>
            <w:rFonts w:asciiTheme="minorHAnsi" w:hAnsiTheme="minorHAnsi"/>
            <w:noProof/>
            <w:kern w:val="2"/>
            <w:szCs w:val="24"/>
            <w14:ligatures w14:val="standardContextual"/>
          </w:rPr>
          <w:tab/>
        </w:r>
        <w:r w:rsidRPr="00F461A3">
          <w:rPr>
            <w:rStyle w:val="Hyperlink"/>
            <w:noProof/>
          </w:rPr>
          <w:t>Referenzdokumente</w:t>
        </w:r>
        <w:r>
          <w:rPr>
            <w:noProof/>
            <w:webHidden/>
          </w:rPr>
          <w:tab/>
        </w:r>
        <w:r>
          <w:rPr>
            <w:noProof/>
            <w:webHidden/>
          </w:rPr>
          <w:fldChar w:fldCharType="begin"/>
        </w:r>
        <w:r>
          <w:rPr>
            <w:noProof/>
            <w:webHidden/>
          </w:rPr>
          <w:instrText xml:space="preserve"> PAGEREF _Toc215837581 \h </w:instrText>
        </w:r>
        <w:r>
          <w:rPr>
            <w:noProof/>
            <w:webHidden/>
          </w:rPr>
        </w:r>
        <w:r>
          <w:rPr>
            <w:noProof/>
            <w:webHidden/>
          </w:rPr>
          <w:fldChar w:fldCharType="separate"/>
        </w:r>
        <w:r>
          <w:rPr>
            <w:noProof/>
            <w:webHidden/>
          </w:rPr>
          <w:t>3</w:t>
        </w:r>
        <w:r>
          <w:rPr>
            <w:noProof/>
            <w:webHidden/>
          </w:rPr>
          <w:fldChar w:fldCharType="end"/>
        </w:r>
      </w:hyperlink>
    </w:p>
    <w:p w14:paraId="1048137F" w14:textId="60CD8DB9"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82" w:history="1">
        <w:r w:rsidRPr="00F461A3">
          <w:rPr>
            <w:rStyle w:val="Hyperlink"/>
            <w:rFonts w:cs="Arial"/>
            <w:noProof/>
          </w:rPr>
          <w:t>1.3</w:t>
        </w:r>
        <w:r>
          <w:rPr>
            <w:rFonts w:asciiTheme="minorHAnsi" w:hAnsiTheme="minorHAnsi"/>
            <w:noProof/>
            <w:kern w:val="2"/>
            <w:szCs w:val="24"/>
            <w14:ligatures w14:val="standardContextual"/>
          </w:rPr>
          <w:tab/>
        </w:r>
        <w:r w:rsidRPr="00F461A3">
          <w:rPr>
            <w:rStyle w:val="Hyperlink"/>
            <w:rFonts w:cs="Arial"/>
            <w:noProof/>
          </w:rPr>
          <w:t>Abkürzungen</w:t>
        </w:r>
        <w:r>
          <w:rPr>
            <w:noProof/>
            <w:webHidden/>
          </w:rPr>
          <w:tab/>
        </w:r>
        <w:r>
          <w:rPr>
            <w:noProof/>
            <w:webHidden/>
          </w:rPr>
          <w:fldChar w:fldCharType="begin"/>
        </w:r>
        <w:r>
          <w:rPr>
            <w:noProof/>
            <w:webHidden/>
          </w:rPr>
          <w:instrText xml:space="preserve"> PAGEREF _Toc215837582 \h </w:instrText>
        </w:r>
        <w:r>
          <w:rPr>
            <w:noProof/>
            <w:webHidden/>
          </w:rPr>
        </w:r>
        <w:r>
          <w:rPr>
            <w:noProof/>
            <w:webHidden/>
          </w:rPr>
          <w:fldChar w:fldCharType="separate"/>
        </w:r>
        <w:r>
          <w:rPr>
            <w:noProof/>
            <w:webHidden/>
          </w:rPr>
          <w:t>3</w:t>
        </w:r>
        <w:r>
          <w:rPr>
            <w:noProof/>
            <w:webHidden/>
          </w:rPr>
          <w:fldChar w:fldCharType="end"/>
        </w:r>
      </w:hyperlink>
    </w:p>
    <w:p w14:paraId="3820A8E8" w14:textId="7570CAA3" w:rsidR="00006FC7" w:rsidRDefault="00006FC7">
      <w:pPr>
        <w:pStyle w:val="TOC1"/>
        <w:rPr>
          <w:rFonts w:asciiTheme="minorHAnsi" w:hAnsiTheme="minorHAnsi"/>
          <w:kern w:val="2"/>
          <w:szCs w:val="24"/>
          <w14:ligatures w14:val="standardContextual"/>
        </w:rPr>
      </w:pPr>
      <w:hyperlink w:anchor="_Toc215837583" w:history="1">
        <w:r w:rsidRPr="00F461A3">
          <w:rPr>
            <w:rStyle w:val="Hyperlink"/>
          </w:rPr>
          <w:t>2</w:t>
        </w:r>
        <w:r>
          <w:rPr>
            <w:rFonts w:asciiTheme="minorHAnsi" w:hAnsiTheme="minorHAnsi"/>
            <w:kern w:val="2"/>
            <w:szCs w:val="24"/>
            <w14:ligatures w14:val="standardContextual"/>
          </w:rPr>
          <w:tab/>
        </w:r>
        <w:r w:rsidRPr="00F461A3">
          <w:rPr>
            <w:rStyle w:val="Hyperlink"/>
          </w:rPr>
          <w:t>IPERKA</w:t>
        </w:r>
        <w:r>
          <w:rPr>
            <w:webHidden/>
          </w:rPr>
          <w:tab/>
        </w:r>
        <w:r>
          <w:rPr>
            <w:webHidden/>
          </w:rPr>
          <w:fldChar w:fldCharType="begin"/>
        </w:r>
        <w:r>
          <w:rPr>
            <w:webHidden/>
          </w:rPr>
          <w:instrText xml:space="preserve"> PAGEREF _Toc215837583 \h </w:instrText>
        </w:r>
        <w:r>
          <w:rPr>
            <w:webHidden/>
          </w:rPr>
        </w:r>
        <w:r>
          <w:rPr>
            <w:webHidden/>
          </w:rPr>
          <w:fldChar w:fldCharType="separate"/>
        </w:r>
        <w:r>
          <w:rPr>
            <w:webHidden/>
          </w:rPr>
          <w:t>4</w:t>
        </w:r>
        <w:r>
          <w:rPr>
            <w:webHidden/>
          </w:rPr>
          <w:fldChar w:fldCharType="end"/>
        </w:r>
      </w:hyperlink>
    </w:p>
    <w:p w14:paraId="57FCA7D8" w14:textId="37C1DFF7"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84" w:history="1">
        <w:r w:rsidRPr="00F461A3">
          <w:rPr>
            <w:rStyle w:val="Hyperlink"/>
            <w:noProof/>
          </w:rPr>
          <w:t>2.1</w:t>
        </w:r>
        <w:r>
          <w:rPr>
            <w:rFonts w:asciiTheme="minorHAnsi" w:hAnsiTheme="minorHAnsi"/>
            <w:noProof/>
            <w:kern w:val="2"/>
            <w:szCs w:val="24"/>
            <w14:ligatures w14:val="standardContextual"/>
          </w:rPr>
          <w:tab/>
        </w:r>
        <w:r w:rsidRPr="00F461A3">
          <w:rPr>
            <w:rStyle w:val="Hyperlink"/>
            <w:noProof/>
          </w:rPr>
          <w:t>Informieren</w:t>
        </w:r>
        <w:r>
          <w:rPr>
            <w:noProof/>
            <w:webHidden/>
          </w:rPr>
          <w:tab/>
        </w:r>
        <w:r>
          <w:rPr>
            <w:noProof/>
            <w:webHidden/>
          </w:rPr>
          <w:fldChar w:fldCharType="begin"/>
        </w:r>
        <w:r>
          <w:rPr>
            <w:noProof/>
            <w:webHidden/>
          </w:rPr>
          <w:instrText xml:space="preserve"> PAGEREF _Toc215837584 \h </w:instrText>
        </w:r>
        <w:r>
          <w:rPr>
            <w:noProof/>
            <w:webHidden/>
          </w:rPr>
        </w:r>
        <w:r>
          <w:rPr>
            <w:noProof/>
            <w:webHidden/>
          </w:rPr>
          <w:fldChar w:fldCharType="separate"/>
        </w:r>
        <w:r>
          <w:rPr>
            <w:noProof/>
            <w:webHidden/>
          </w:rPr>
          <w:t>4</w:t>
        </w:r>
        <w:r>
          <w:rPr>
            <w:noProof/>
            <w:webHidden/>
          </w:rPr>
          <w:fldChar w:fldCharType="end"/>
        </w:r>
      </w:hyperlink>
    </w:p>
    <w:p w14:paraId="12BFE1F6" w14:textId="2B3CDCFC"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85" w:history="1">
        <w:r w:rsidRPr="00F461A3">
          <w:rPr>
            <w:rStyle w:val="Hyperlink"/>
            <w:noProof/>
          </w:rPr>
          <w:t>2.2</w:t>
        </w:r>
        <w:r>
          <w:rPr>
            <w:rFonts w:asciiTheme="minorHAnsi" w:hAnsiTheme="minorHAnsi"/>
            <w:noProof/>
            <w:kern w:val="2"/>
            <w:szCs w:val="24"/>
            <w14:ligatures w14:val="standardContextual"/>
          </w:rPr>
          <w:tab/>
        </w:r>
        <w:r w:rsidRPr="00F461A3">
          <w:rPr>
            <w:rStyle w:val="Hyperlink"/>
            <w:noProof/>
          </w:rPr>
          <w:t>Planen</w:t>
        </w:r>
        <w:r>
          <w:rPr>
            <w:noProof/>
            <w:webHidden/>
          </w:rPr>
          <w:tab/>
        </w:r>
        <w:r>
          <w:rPr>
            <w:noProof/>
            <w:webHidden/>
          </w:rPr>
          <w:fldChar w:fldCharType="begin"/>
        </w:r>
        <w:r>
          <w:rPr>
            <w:noProof/>
            <w:webHidden/>
          </w:rPr>
          <w:instrText xml:space="preserve"> PAGEREF _Toc215837585 \h </w:instrText>
        </w:r>
        <w:r>
          <w:rPr>
            <w:noProof/>
            <w:webHidden/>
          </w:rPr>
        </w:r>
        <w:r>
          <w:rPr>
            <w:noProof/>
            <w:webHidden/>
          </w:rPr>
          <w:fldChar w:fldCharType="separate"/>
        </w:r>
        <w:r>
          <w:rPr>
            <w:noProof/>
            <w:webHidden/>
          </w:rPr>
          <w:t>4</w:t>
        </w:r>
        <w:r>
          <w:rPr>
            <w:noProof/>
            <w:webHidden/>
          </w:rPr>
          <w:fldChar w:fldCharType="end"/>
        </w:r>
      </w:hyperlink>
    </w:p>
    <w:p w14:paraId="664C61B2" w14:textId="039CFCAD"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86" w:history="1">
        <w:r w:rsidRPr="00F461A3">
          <w:rPr>
            <w:rStyle w:val="Hyperlink"/>
            <w:noProof/>
          </w:rPr>
          <w:t>2.3</w:t>
        </w:r>
        <w:r>
          <w:rPr>
            <w:rFonts w:asciiTheme="minorHAnsi" w:hAnsiTheme="minorHAnsi"/>
            <w:noProof/>
            <w:kern w:val="2"/>
            <w:szCs w:val="24"/>
            <w14:ligatures w14:val="standardContextual"/>
          </w:rPr>
          <w:tab/>
        </w:r>
        <w:r w:rsidRPr="00F461A3">
          <w:rPr>
            <w:rStyle w:val="Hyperlink"/>
            <w:noProof/>
          </w:rPr>
          <w:t>Entscheiden</w:t>
        </w:r>
        <w:r>
          <w:rPr>
            <w:noProof/>
            <w:webHidden/>
          </w:rPr>
          <w:tab/>
        </w:r>
        <w:r>
          <w:rPr>
            <w:noProof/>
            <w:webHidden/>
          </w:rPr>
          <w:fldChar w:fldCharType="begin"/>
        </w:r>
        <w:r>
          <w:rPr>
            <w:noProof/>
            <w:webHidden/>
          </w:rPr>
          <w:instrText xml:space="preserve"> PAGEREF _Toc215837586 \h </w:instrText>
        </w:r>
        <w:r>
          <w:rPr>
            <w:noProof/>
            <w:webHidden/>
          </w:rPr>
        </w:r>
        <w:r>
          <w:rPr>
            <w:noProof/>
            <w:webHidden/>
          </w:rPr>
          <w:fldChar w:fldCharType="separate"/>
        </w:r>
        <w:r>
          <w:rPr>
            <w:noProof/>
            <w:webHidden/>
          </w:rPr>
          <w:t>4</w:t>
        </w:r>
        <w:r>
          <w:rPr>
            <w:noProof/>
            <w:webHidden/>
          </w:rPr>
          <w:fldChar w:fldCharType="end"/>
        </w:r>
      </w:hyperlink>
    </w:p>
    <w:p w14:paraId="1B4CE6DF" w14:textId="75F56963"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87" w:history="1">
        <w:r w:rsidRPr="00F461A3">
          <w:rPr>
            <w:rStyle w:val="Hyperlink"/>
            <w:noProof/>
          </w:rPr>
          <w:t>2.4</w:t>
        </w:r>
        <w:r>
          <w:rPr>
            <w:rFonts w:asciiTheme="minorHAnsi" w:hAnsiTheme="minorHAnsi"/>
            <w:noProof/>
            <w:kern w:val="2"/>
            <w:szCs w:val="24"/>
            <w14:ligatures w14:val="standardContextual"/>
          </w:rPr>
          <w:tab/>
        </w:r>
        <w:r w:rsidRPr="00F461A3">
          <w:rPr>
            <w:rStyle w:val="Hyperlink"/>
            <w:noProof/>
          </w:rPr>
          <w:t>Realisieren</w:t>
        </w:r>
        <w:r>
          <w:rPr>
            <w:noProof/>
            <w:webHidden/>
          </w:rPr>
          <w:tab/>
        </w:r>
        <w:r>
          <w:rPr>
            <w:noProof/>
            <w:webHidden/>
          </w:rPr>
          <w:fldChar w:fldCharType="begin"/>
        </w:r>
        <w:r>
          <w:rPr>
            <w:noProof/>
            <w:webHidden/>
          </w:rPr>
          <w:instrText xml:space="preserve"> PAGEREF _Toc215837587 \h </w:instrText>
        </w:r>
        <w:r>
          <w:rPr>
            <w:noProof/>
            <w:webHidden/>
          </w:rPr>
        </w:r>
        <w:r>
          <w:rPr>
            <w:noProof/>
            <w:webHidden/>
          </w:rPr>
          <w:fldChar w:fldCharType="separate"/>
        </w:r>
        <w:r>
          <w:rPr>
            <w:noProof/>
            <w:webHidden/>
          </w:rPr>
          <w:t>5</w:t>
        </w:r>
        <w:r>
          <w:rPr>
            <w:noProof/>
            <w:webHidden/>
          </w:rPr>
          <w:fldChar w:fldCharType="end"/>
        </w:r>
      </w:hyperlink>
    </w:p>
    <w:p w14:paraId="7041C07E" w14:textId="393F7156"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88" w:history="1">
        <w:r w:rsidRPr="00F461A3">
          <w:rPr>
            <w:rStyle w:val="Hyperlink"/>
            <w:noProof/>
          </w:rPr>
          <w:t>2.5</w:t>
        </w:r>
        <w:r>
          <w:rPr>
            <w:rFonts w:asciiTheme="minorHAnsi" w:hAnsiTheme="minorHAnsi"/>
            <w:noProof/>
            <w:kern w:val="2"/>
            <w:szCs w:val="24"/>
            <w14:ligatures w14:val="standardContextual"/>
          </w:rPr>
          <w:tab/>
        </w:r>
        <w:r w:rsidRPr="00F461A3">
          <w:rPr>
            <w:rStyle w:val="Hyperlink"/>
            <w:noProof/>
          </w:rPr>
          <w:t>Kontrollieren</w:t>
        </w:r>
        <w:r>
          <w:rPr>
            <w:noProof/>
            <w:webHidden/>
          </w:rPr>
          <w:tab/>
        </w:r>
        <w:r>
          <w:rPr>
            <w:noProof/>
            <w:webHidden/>
          </w:rPr>
          <w:fldChar w:fldCharType="begin"/>
        </w:r>
        <w:r>
          <w:rPr>
            <w:noProof/>
            <w:webHidden/>
          </w:rPr>
          <w:instrText xml:space="preserve"> PAGEREF _Toc215837588 \h </w:instrText>
        </w:r>
        <w:r>
          <w:rPr>
            <w:noProof/>
            <w:webHidden/>
          </w:rPr>
        </w:r>
        <w:r>
          <w:rPr>
            <w:noProof/>
            <w:webHidden/>
          </w:rPr>
          <w:fldChar w:fldCharType="separate"/>
        </w:r>
        <w:r>
          <w:rPr>
            <w:noProof/>
            <w:webHidden/>
          </w:rPr>
          <w:t>7</w:t>
        </w:r>
        <w:r>
          <w:rPr>
            <w:noProof/>
            <w:webHidden/>
          </w:rPr>
          <w:fldChar w:fldCharType="end"/>
        </w:r>
      </w:hyperlink>
    </w:p>
    <w:p w14:paraId="2582868E" w14:textId="59BDA6F4"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89" w:history="1">
        <w:r w:rsidRPr="00F461A3">
          <w:rPr>
            <w:rStyle w:val="Hyperlink"/>
            <w:noProof/>
          </w:rPr>
          <w:t>2.6</w:t>
        </w:r>
        <w:r>
          <w:rPr>
            <w:rFonts w:asciiTheme="minorHAnsi" w:hAnsiTheme="minorHAnsi"/>
            <w:noProof/>
            <w:kern w:val="2"/>
            <w:szCs w:val="24"/>
            <w14:ligatures w14:val="standardContextual"/>
          </w:rPr>
          <w:tab/>
        </w:r>
        <w:r w:rsidRPr="00F461A3">
          <w:rPr>
            <w:rStyle w:val="Hyperlink"/>
            <w:noProof/>
          </w:rPr>
          <w:t>Auswerten</w:t>
        </w:r>
        <w:r>
          <w:rPr>
            <w:noProof/>
            <w:webHidden/>
          </w:rPr>
          <w:tab/>
        </w:r>
        <w:r>
          <w:rPr>
            <w:noProof/>
            <w:webHidden/>
          </w:rPr>
          <w:fldChar w:fldCharType="begin"/>
        </w:r>
        <w:r>
          <w:rPr>
            <w:noProof/>
            <w:webHidden/>
          </w:rPr>
          <w:instrText xml:space="preserve"> PAGEREF _Toc215837589 \h </w:instrText>
        </w:r>
        <w:r>
          <w:rPr>
            <w:noProof/>
            <w:webHidden/>
          </w:rPr>
        </w:r>
        <w:r>
          <w:rPr>
            <w:noProof/>
            <w:webHidden/>
          </w:rPr>
          <w:fldChar w:fldCharType="separate"/>
        </w:r>
        <w:r>
          <w:rPr>
            <w:noProof/>
            <w:webHidden/>
          </w:rPr>
          <w:t>7</w:t>
        </w:r>
        <w:r>
          <w:rPr>
            <w:noProof/>
            <w:webHidden/>
          </w:rPr>
          <w:fldChar w:fldCharType="end"/>
        </w:r>
      </w:hyperlink>
    </w:p>
    <w:p w14:paraId="1B70B4E7" w14:textId="24BCFE70"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90" w:history="1">
        <w:r w:rsidRPr="00F461A3">
          <w:rPr>
            <w:rStyle w:val="Hyperlink"/>
            <w:noProof/>
          </w:rPr>
          <w:t>2.7</w:t>
        </w:r>
        <w:r>
          <w:rPr>
            <w:rFonts w:asciiTheme="minorHAnsi" w:hAnsiTheme="minorHAnsi"/>
            <w:noProof/>
            <w:kern w:val="2"/>
            <w:szCs w:val="24"/>
            <w14:ligatures w14:val="standardContextual"/>
          </w:rPr>
          <w:tab/>
        </w:r>
        <w:r w:rsidRPr="00F461A3">
          <w:rPr>
            <w:rStyle w:val="Hyperlink"/>
            <w:noProof/>
          </w:rPr>
          <w:t>Mögliche Erweiterungen</w:t>
        </w:r>
        <w:r>
          <w:rPr>
            <w:noProof/>
            <w:webHidden/>
          </w:rPr>
          <w:tab/>
        </w:r>
        <w:r>
          <w:rPr>
            <w:noProof/>
            <w:webHidden/>
          </w:rPr>
          <w:fldChar w:fldCharType="begin"/>
        </w:r>
        <w:r>
          <w:rPr>
            <w:noProof/>
            <w:webHidden/>
          </w:rPr>
          <w:instrText xml:space="preserve"> PAGEREF _Toc215837590 \h </w:instrText>
        </w:r>
        <w:r>
          <w:rPr>
            <w:noProof/>
            <w:webHidden/>
          </w:rPr>
        </w:r>
        <w:r>
          <w:rPr>
            <w:noProof/>
            <w:webHidden/>
          </w:rPr>
          <w:fldChar w:fldCharType="separate"/>
        </w:r>
        <w:r>
          <w:rPr>
            <w:noProof/>
            <w:webHidden/>
          </w:rPr>
          <w:t>7</w:t>
        </w:r>
        <w:r>
          <w:rPr>
            <w:noProof/>
            <w:webHidden/>
          </w:rPr>
          <w:fldChar w:fldCharType="end"/>
        </w:r>
      </w:hyperlink>
    </w:p>
    <w:p w14:paraId="4DD8C80D" w14:textId="37513479" w:rsidR="00006FC7" w:rsidRDefault="00006FC7">
      <w:pPr>
        <w:pStyle w:val="TOC2"/>
        <w:tabs>
          <w:tab w:val="left" w:pos="720"/>
          <w:tab w:val="right" w:leader="dot" w:pos="9344"/>
        </w:tabs>
        <w:rPr>
          <w:rFonts w:asciiTheme="minorHAnsi" w:hAnsiTheme="minorHAnsi"/>
          <w:noProof/>
          <w:kern w:val="2"/>
          <w:szCs w:val="24"/>
          <w14:ligatures w14:val="standardContextual"/>
        </w:rPr>
      </w:pPr>
      <w:hyperlink w:anchor="_Toc215837591" w:history="1">
        <w:r w:rsidRPr="00F461A3">
          <w:rPr>
            <w:rStyle w:val="Hyperlink"/>
            <w:noProof/>
          </w:rPr>
          <w:t>2.8</w:t>
        </w:r>
        <w:r>
          <w:rPr>
            <w:rFonts w:asciiTheme="minorHAnsi" w:hAnsiTheme="minorHAnsi"/>
            <w:noProof/>
            <w:kern w:val="2"/>
            <w:szCs w:val="24"/>
            <w14:ligatures w14:val="standardContextual"/>
          </w:rPr>
          <w:tab/>
        </w:r>
        <w:r w:rsidRPr="00F461A3">
          <w:rPr>
            <w:rStyle w:val="Hyperlink"/>
            <w:noProof/>
          </w:rPr>
          <w:t>Updates</w:t>
        </w:r>
        <w:r>
          <w:rPr>
            <w:noProof/>
            <w:webHidden/>
          </w:rPr>
          <w:tab/>
        </w:r>
        <w:r>
          <w:rPr>
            <w:noProof/>
            <w:webHidden/>
          </w:rPr>
          <w:fldChar w:fldCharType="begin"/>
        </w:r>
        <w:r>
          <w:rPr>
            <w:noProof/>
            <w:webHidden/>
          </w:rPr>
          <w:instrText xml:space="preserve"> PAGEREF _Toc215837591 \h </w:instrText>
        </w:r>
        <w:r>
          <w:rPr>
            <w:noProof/>
            <w:webHidden/>
          </w:rPr>
        </w:r>
        <w:r>
          <w:rPr>
            <w:noProof/>
            <w:webHidden/>
          </w:rPr>
          <w:fldChar w:fldCharType="separate"/>
        </w:r>
        <w:r>
          <w:rPr>
            <w:noProof/>
            <w:webHidden/>
          </w:rPr>
          <w:t>8</w:t>
        </w:r>
        <w:r>
          <w:rPr>
            <w:noProof/>
            <w:webHidden/>
          </w:rPr>
          <w:fldChar w:fldCharType="end"/>
        </w:r>
      </w:hyperlink>
    </w:p>
    <w:p w14:paraId="107F752A" w14:textId="3C86D5BD" w:rsidR="00006FC7" w:rsidRDefault="00006FC7">
      <w:pPr>
        <w:pStyle w:val="TOC1"/>
        <w:rPr>
          <w:rFonts w:asciiTheme="minorHAnsi" w:hAnsiTheme="minorHAnsi"/>
          <w:kern w:val="2"/>
          <w:szCs w:val="24"/>
          <w14:ligatures w14:val="standardContextual"/>
        </w:rPr>
      </w:pPr>
      <w:hyperlink w:anchor="_Toc215837592" w:history="1">
        <w:r w:rsidRPr="00F461A3">
          <w:rPr>
            <w:rStyle w:val="Hyperlink"/>
          </w:rPr>
          <w:t>3</w:t>
        </w:r>
        <w:r>
          <w:rPr>
            <w:rFonts w:asciiTheme="minorHAnsi" w:hAnsiTheme="minorHAnsi"/>
            <w:kern w:val="2"/>
            <w:szCs w:val="24"/>
            <w14:ligatures w14:val="standardContextual"/>
          </w:rPr>
          <w:tab/>
        </w:r>
        <w:r w:rsidRPr="00F461A3">
          <w:rPr>
            <w:rStyle w:val="Hyperlink"/>
          </w:rPr>
          <w:t>Komponenten</w:t>
        </w:r>
        <w:r>
          <w:rPr>
            <w:webHidden/>
          </w:rPr>
          <w:tab/>
        </w:r>
        <w:r>
          <w:rPr>
            <w:webHidden/>
          </w:rPr>
          <w:fldChar w:fldCharType="begin"/>
        </w:r>
        <w:r>
          <w:rPr>
            <w:webHidden/>
          </w:rPr>
          <w:instrText xml:space="preserve"> PAGEREF _Toc215837592 \h </w:instrText>
        </w:r>
        <w:r>
          <w:rPr>
            <w:webHidden/>
          </w:rPr>
        </w:r>
        <w:r>
          <w:rPr>
            <w:webHidden/>
          </w:rPr>
          <w:fldChar w:fldCharType="separate"/>
        </w:r>
        <w:r>
          <w:rPr>
            <w:webHidden/>
          </w:rPr>
          <w:t>8</w:t>
        </w:r>
        <w:r>
          <w:rPr>
            <w:webHidden/>
          </w:rPr>
          <w:fldChar w:fldCharType="end"/>
        </w:r>
      </w:hyperlink>
    </w:p>
    <w:p w14:paraId="04BE88F4" w14:textId="0FE3CE62" w:rsidR="00006FC7" w:rsidRDefault="00006FC7">
      <w:pPr>
        <w:pStyle w:val="TOC1"/>
        <w:rPr>
          <w:rFonts w:asciiTheme="minorHAnsi" w:hAnsiTheme="minorHAnsi"/>
          <w:kern w:val="2"/>
          <w:szCs w:val="24"/>
          <w14:ligatures w14:val="standardContextual"/>
        </w:rPr>
      </w:pPr>
      <w:hyperlink w:anchor="_Toc215837593" w:history="1">
        <w:r w:rsidRPr="00F461A3">
          <w:rPr>
            <w:rStyle w:val="Hyperlink"/>
          </w:rPr>
          <w:t>4</w:t>
        </w:r>
        <w:r>
          <w:rPr>
            <w:rFonts w:asciiTheme="minorHAnsi" w:hAnsiTheme="minorHAnsi"/>
            <w:kern w:val="2"/>
            <w:szCs w:val="24"/>
            <w14:ligatures w14:val="standardContextual"/>
          </w:rPr>
          <w:tab/>
        </w:r>
        <w:r w:rsidRPr="00F461A3">
          <w:rPr>
            <w:rStyle w:val="Hyperlink"/>
          </w:rPr>
          <w:t>Sicherheit / Verschlüsselung</w:t>
        </w:r>
        <w:r>
          <w:rPr>
            <w:webHidden/>
          </w:rPr>
          <w:tab/>
        </w:r>
        <w:r>
          <w:rPr>
            <w:webHidden/>
          </w:rPr>
          <w:fldChar w:fldCharType="begin"/>
        </w:r>
        <w:r>
          <w:rPr>
            <w:webHidden/>
          </w:rPr>
          <w:instrText xml:space="preserve"> PAGEREF _Toc215837593 \h </w:instrText>
        </w:r>
        <w:r>
          <w:rPr>
            <w:webHidden/>
          </w:rPr>
        </w:r>
        <w:r>
          <w:rPr>
            <w:webHidden/>
          </w:rPr>
          <w:fldChar w:fldCharType="separate"/>
        </w:r>
        <w:r>
          <w:rPr>
            <w:webHidden/>
          </w:rPr>
          <w:t>9</w:t>
        </w:r>
        <w:r>
          <w:rPr>
            <w:webHidden/>
          </w:rPr>
          <w:fldChar w:fldCharType="end"/>
        </w:r>
      </w:hyperlink>
    </w:p>
    <w:p w14:paraId="1FA7A426" w14:textId="1C98B110" w:rsidR="00D62895" w:rsidRDefault="001B4442" w:rsidP="00A50B26">
      <w:pPr>
        <w:pStyle w:val="Subtitle"/>
      </w:pPr>
      <w:r>
        <w:fldChar w:fldCharType="end"/>
      </w:r>
      <w:bookmarkStart w:id="20" w:name="_Toc449701427"/>
      <w:r w:rsidR="00D62895">
        <w:t>Abbildungsverzeichnis</w:t>
      </w:r>
      <w:bookmarkEnd w:id="20"/>
    </w:p>
    <w:p w14:paraId="34221A5E" w14:textId="5C6C0C8B" w:rsidR="006C2F5F" w:rsidRDefault="00E065D4">
      <w:pPr>
        <w:pStyle w:val="TableofFigures"/>
        <w:tabs>
          <w:tab w:val="right" w:leader="dot" w:pos="9344"/>
        </w:tabs>
        <w:rPr>
          <w:rFonts w:asciiTheme="minorHAnsi" w:hAnsiTheme="minorHAnsi"/>
          <w:noProof/>
          <w:kern w:val="2"/>
          <w:sz w:val="24"/>
          <w:szCs w:val="24"/>
          <w:lang w:val="de-DE" w:eastAsia="de-DE"/>
          <w14:ligatures w14:val="standardContextual"/>
        </w:rPr>
      </w:pPr>
      <w:r w:rsidRPr="00EF0F54">
        <w:rPr>
          <w:b/>
        </w:rPr>
        <w:fldChar w:fldCharType="begin"/>
      </w:r>
      <w:r w:rsidRPr="00EF0F54">
        <w:rPr>
          <w:b/>
        </w:rPr>
        <w:instrText xml:space="preserve"> TOC \h \z \c "Abbildung" </w:instrText>
      </w:r>
      <w:r w:rsidRPr="00EF0F54">
        <w:rPr>
          <w:b/>
        </w:rPr>
        <w:fldChar w:fldCharType="separate"/>
      </w:r>
      <w:hyperlink w:anchor="_Toc215841133" w:history="1">
        <w:r w:rsidR="006C2F5F" w:rsidRPr="003A5674">
          <w:rPr>
            <w:rStyle w:val="Hyperlink"/>
            <w:noProof/>
          </w:rPr>
          <w:t>Abbildung 1 - ESP32</w:t>
        </w:r>
        <w:r w:rsidR="006C2F5F">
          <w:rPr>
            <w:noProof/>
            <w:webHidden/>
          </w:rPr>
          <w:tab/>
        </w:r>
        <w:r w:rsidR="006C2F5F">
          <w:rPr>
            <w:noProof/>
            <w:webHidden/>
          </w:rPr>
          <w:fldChar w:fldCharType="begin"/>
        </w:r>
        <w:r w:rsidR="006C2F5F">
          <w:rPr>
            <w:noProof/>
            <w:webHidden/>
          </w:rPr>
          <w:instrText xml:space="preserve"> PAGEREF _Toc215841133 \h </w:instrText>
        </w:r>
        <w:r w:rsidR="006C2F5F">
          <w:rPr>
            <w:noProof/>
            <w:webHidden/>
          </w:rPr>
        </w:r>
        <w:r w:rsidR="006C2F5F">
          <w:rPr>
            <w:noProof/>
            <w:webHidden/>
          </w:rPr>
          <w:fldChar w:fldCharType="separate"/>
        </w:r>
        <w:r w:rsidR="006C2F5F">
          <w:rPr>
            <w:noProof/>
            <w:webHidden/>
          </w:rPr>
          <w:t>6</w:t>
        </w:r>
        <w:r w:rsidR="006C2F5F">
          <w:rPr>
            <w:noProof/>
            <w:webHidden/>
          </w:rPr>
          <w:fldChar w:fldCharType="end"/>
        </w:r>
      </w:hyperlink>
    </w:p>
    <w:p w14:paraId="1B5A56E7" w14:textId="4077FFD4"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34" w:history="1">
        <w:r w:rsidRPr="003A5674">
          <w:rPr>
            <w:rStyle w:val="Hyperlink"/>
            <w:noProof/>
          </w:rPr>
          <w:t>Abbildung 2 - Flowchart zu der Groben Funktionsweise</w:t>
        </w:r>
        <w:r>
          <w:rPr>
            <w:noProof/>
            <w:webHidden/>
          </w:rPr>
          <w:tab/>
        </w:r>
        <w:r>
          <w:rPr>
            <w:noProof/>
            <w:webHidden/>
          </w:rPr>
          <w:fldChar w:fldCharType="begin"/>
        </w:r>
        <w:r>
          <w:rPr>
            <w:noProof/>
            <w:webHidden/>
          </w:rPr>
          <w:instrText xml:space="preserve"> PAGEREF _Toc215841134 \h </w:instrText>
        </w:r>
        <w:r>
          <w:rPr>
            <w:noProof/>
            <w:webHidden/>
          </w:rPr>
        </w:r>
        <w:r>
          <w:rPr>
            <w:noProof/>
            <w:webHidden/>
          </w:rPr>
          <w:fldChar w:fldCharType="separate"/>
        </w:r>
        <w:r>
          <w:rPr>
            <w:noProof/>
            <w:webHidden/>
          </w:rPr>
          <w:t>6</w:t>
        </w:r>
        <w:r>
          <w:rPr>
            <w:noProof/>
            <w:webHidden/>
          </w:rPr>
          <w:fldChar w:fldCharType="end"/>
        </w:r>
      </w:hyperlink>
    </w:p>
    <w:p w14:paraId="73C48BB8" w14:textId="10907D63"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35" w:history="1">
        <w:r w:rsidRPr="003A5674">
          <w:rPr>
            <w:rStyle w:val="Hyperlink"/>
            <w:noProof/>
          </w:rPr>
          <w:t>Abbildung 3 - Flowchart zu der Verwaltung des Alarms und dem Countdown</w:t>
        </w:r>
        <w:r>
          <w:rPr>
            <w:noProof/>
            <w:webHidden/>
          </w:rPr>
          <w:tab/>
        </w:r>
        <w:r>
          <w:rPr>
            <w:noProof/>
            <w:webHidden/>
          </w:rPr>
          <w:fldChar w:fldCharType="begin"/>
        </w:r>
        <w:r>
          <w:rPr>
            <w:noProof/>
            <w:webHidden/>
          </w:rPr>
          <w:instrText xml:space="preserve"> PAGEREF _Toc215841135 \h </w:instrText>
        </w:r>
        <w:r>
          <w:rPr>
            <w:noProof/>
            <w:webHidden/>
          </w:rPr>
        </w:r>
        <w:r>
          <w:rPr>
            <w:noProof/>
            <w:webHidden/>
          </w:rPr>
          <w:fldChar w:fldCharType="separate"/>
        </w:r>
        <w:r>
          <w:rPr>
            <w:noProof/>
            <w:webHidden/>
          </w:rPr>
          <w:t>6</w:t>
        </w:r>
        <w:r>
          <w:rPr>
            <w:noProof/>
            <w:webHidden/>
          </w:rPr>
          <w:fldChar w:fldCharType="end"/>
        </w:r>
      </w:hyperlink>
    </w:p>
    <w:p w14:paraId="56310DB3" w14:textId="7EC78156"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36" w:history="1">
        <w:r w:rsidRPr="003A5674">
          <w:rPr>
            <w:rStyle w:val="Hyperlink"/>
            <w:noProof/>
          </w:rPr>
          <w:t>Abbildung 4 - Ultraschall- Distanzsensor</w:t>
        </w:r>
        <w:r>
          <w:rPr>
            <w:noProof/>
            <w:webHidden/>
          </w:rPr>
          <w:tab/>
        </w:r>
        <w:r>
          <w:rPr>
            <w:noProof/>
            <w:webHidden/>
          </w:rPr>
          <w:fldChar w:fldCharType="begin"/>
        </w:r>
        <w:r>
          <w:rPr>
            <w:noProof/>
            <w:webHidden/>
          </w:rPr>
          <w:instrText xml:space="preserve"> PAGEREF _Toc215841136 \h </w:instrText>
        </w:r>
        <w:r>
          <w:rPr>
            <w:noProof/>
            <w:webHidden/>
          </w:rPr>
        </w:r>
        <w:r>
          <w:rPr>
            <w:noProof/>
            <w:webHidden/>
          </w:rPr>
          <w:fldChar w:fldCharType="separate"/>
        </w:r>
        <w:r>
          <w:rPr>
            <w:noProof/>
            <w:webHidden/>
          </w:rPr>
          <w:t>7</w:t>
        </w:r>
        <w:r>
          <w:rPr>
            <w:noProof/>
            <w:webHidden/>
          </w:rPr>
          <w:fldChar w:fldCharType="end"/>
        </w:r>
      </w:hyperlink>
    </w:p>
    <w:p w14:paraId="32E76F9C" w14:textId="5CDF80C4"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37" w:history="1">
        <w:r w:rsidRPr="003A5674">
          <w:rPr>
            <w:rStyle w:val="Hyperlink"/>
            <w:noProof/>
          </w:rPr>
          <w:t>Abbildung 5 - Alarm</w:t>
        </w:r>
        <w:r>
          <w:rPr>
            <w:noProof/>
            <w:webHidden/>
          </w:rPr>
          <w:tab/>
        </w:r>
        <w:r>
          <w:rPr>
            <w:noProof/>
            <w:webHidden/>
          </w:rPr>
          <w:fldChar w:fldCharType="begin"/>
        </w:r>
        <w:r>
          <w:rPr>
            <w:noProof/>
            <w:webHidden/>
          </w:rPr>
          <w:instrText xml:space="preserve"> PAGEREF _Toc215841137 \h </w:instrText>
        </w:r>
        <w:r>
          <w:rPr>
            <w:noProof/>
            <w:webHidden/>
          </w:rPr>
        </w:r>
        <w:r>
          <w:rPr>
            <w:noProof/>
            <w:webHidden/>
          </w:rPr>
          <w:fldChar w:fldCharType="separate"/>
        </w:r>
        <w:r>
          <w:rPr>
            <w:noProof/>
            <w:webHidden/>
          </w:rPr>
          <w:t>7</w:t>
        </w:r>
        <w:r>
          <w:rPr>
            <w:noProof/>
            <w:webHidden/>
          </w:rPr>
          <w:fldChar w:fldCharType="end"/>
        </w:r>
      </w:hyperlink>
    </w:p>
    <w:p w14:paraId="73B17681" w14:textId="2D5D6F92"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38" w:history="1">
        <w:r w:rsidRPr="003A5674">
          <w:rPr>
            <w:rStyle w:val="Hyperlink"/>
            <w:noProof/>
          </w:rPr>
          <w:t>Abbildung  - 7 Segment Display</w:t>
        </w:r>
        <w:r>
          <w:rPr>
            <w:noProof/>
            <w:webHidden/>
          </w:rPr>
          <w:tab/>
        </w:r>
        <w:r>
          <w:rPr>
            <w:noProof/>
            <w:webHidden/>
          </w:rPr>
          <w:fldChar w:fldCharType="begin"/>
        </w:r>
        <w:r>
          <w:rPr>
            <w:noProof/>
            <w:webHidden/>
          </w:rPr>
          <w:instrText xml:space="preserve"> PAGEREF _Toc215841138 \h </w:instrText>
        </w:r>
        <w:r>
          <w:rPr>
            <w:noProof/>
            <w:webHidden/>
          </w:rPr>
        </w:r>
        <w:r>
          <w:rPr>
            <w:noProof/>
            <w:webHidden/>
          </w:rPr>
          <w:fldChar w:fldCharType="separate"/>
        </w:r>
        <w:r>
          <w:rPr>
            <w:noProof/>
            <w:webHidden/>
          </w:rPr>
          <w:t>7</w:t>
        </w:r>
        <w:r>
          <w:rPr>
            <w:noProof/>
            <w:webHidden/>
          </w:rPr>
          <w:fldChar w:fldCharType="end"/>
        </w:r>
      </w:hyperlink>
    </w:p>
    <w:p w14:paraId="7A1C33F6" w14:textId="07ABEE71"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39" w:history="1">
        <w:r w:rsidRPr="003A5674">
          <w:rPr>
            <w:rStyle w:val="Hyperlink"/>
            <w:noProof/>
          </w:rPr>
          <w:t>Abbildung  Volles Circuit Board</w:t>
        </w:r>
        <w:r>
          <w:rPr>
            <w:noProof/>
            <w:webHidden/>
          </w:rPr>
          <w:tab/>
        </w:r>
        <w:r>
          <w:rPr>
            <w:noProof/>
            <w:webHidden/>
          </w:rPr>
          <w:fldChar w:fldCharType="begin"/>
        </w:r>
        <w:r>
          <w:rPr>
            <w:noProof/>
            <w:webHidden/>
          </w:rPr>
          <w:instrText xml:space="preserve"> PAGEREF _Toc215841139 \h </w:instrText>
        </w:r>
        <w:r>
          <w:rPr>
            <w:noProof/>
            <w:webHidden/>
          </w:rPr>
        </w:r>
        <w:r>
          <w:rPr>
            <w:noProof/>
            <w:webHidden/>
          </w:rPr>
          <w:fldChar w:fldCharType="separate"/>
        </w:r>
        <w:r>
          <w:rPr>
            <w:noProof/>
            <w:webHidden/>
          </w:rPr>
          <w:t>8</w:t>
        </w:r>
        <w:r>
          <w:rPr>
            <w:noProof/>
            <w:webHidden/>
          </w:rPr>
          <w:fldChar w:fldCharType="end"/>
        </w:r>
      </w:hyperlink>
    </w:p>
    <w:p w14:paraId="2702635F" w14:textId="61880602"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40" w:history="1">
        <w:r w:rsidRPr="003A5674">
          <w:rPr>
            <w:rStyle w:val="Hyperlink"/>
            <w:noProof/>
          </w:rPr>
          <w:t>Abbildung  - Beispiel von einigen Makros, de zur Konfiguration dienen</w:t>
        </w:r>
        <w:r>
          <w:rPr>
            <w:noProof/>
            <w:webHidden/>
          </w:rPr>
          <w:tab/>
        </w:r>
        <w:r>
          <w:rPr>
            <w:noProof/>
            <w:webHidden/>
          </w:rPr>
          <w:fldChar w:fldCharType="begin"/>
        </w:r>
        <w:r>
          <w:rPr>
            <w:noProof/>
            <w:webHidden/>
          </w:rPr>
          <w:instrText xml:space="preserve"> PAGEREF _Toc215841140 \h </w:instrText>
        </w:r>
        <w:r>
          <w:rPr>
            <w:noProof/>
            <w:webHidden/>
          </w:rPr>
        </w:r>
        <w:r>
          <w:rPr>
            <w:noProof/>
            <w:webHidden/>
          </w:rPr>
          <w:fldChar w:fldCharType="separate"/>
        </w:r>
        <w:r>
          <w:rPr>
            <w:noProof/>
            <w:webHidden/>
          </w:rPr>
          <w:t>10</w:t>
        </w:r>
        <w:r>
          <w:rPr>
            <w:noProof/>
            <w:webHidden/>
          </w:rPr>
          <w:fldChar w:fldCharType="end"/>
        </w:r>
      </w:hyperlink>
    </w:p>
    <w:p w14:paraId="21AB08DB" w14:textId="5D240C35"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41" w:history="1">
        <w:r w:rsidRPr="003A5674">
          <w:rPr>
            <w:rStyle w:val="Hyperlink"/>
            <w:noProof/>
          </w:rPr>
          <w:t>Abbildung 7  Verschlüsselung in Arduino IDE</w:t>
        </w:r>
        <w:r>
          <w:rPr>
            <w:noProof/>
            <w:webHidden/>
          </w:rPr>
          <w:tab/>
        </w:r>
        <w:r>
          <w:rPr>
            <w:noProof/>
            <w:webHidden/>
          </w:rPr>
          <w:fldChar w:fldCharType="begin"/>
        </w:r>
        <w:r>
          <w:rPr>
            <w:noProof/>
            <w:webHidden/>
          </w:rPr>
          <w:instrText xml:space="preserve"> PAGEREF _Toc215841141 \h </w:instrText>
        </w:r>
        <w:r>
          <w:rPr>
            <w:noProof/>
            <w:webHidden/>
          </w:rPr>
        </w:r>
        <w:r>
          <w:rPr>
            <w:noProof/>
            <w:webHidden/>
          </w:rPr>
          <w:fldChar w:fldCharType="separate"/>
        </w:r>
        <w:r>
          <w:rPr>
            <w:noProof/>
            <w:webHidden/>
          </w:rPr>
          <w:t>11</w:t>
        </w:r>
        <w:r>
          <w:rPr>
            <w:noProof/>
            <w:webHidden/>
          </w:rPr>
          <w:fldChar w:fldCharType="end"/>
        </w:r>
      </w:hyperlink>
    </w:p>
    <w:p w14:paraId="397F8F21" w14:textId="3D1430EC"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42" w:history="1">
        <w:r w:rsidRPr="003A5674">
          <w:rPr>
            <w:rStyle w:val="Hyperlink"/>
            <w:noProof/>
          </w:rPr>
          <w:t>Abbildung 8 Node-RED Sliders</w:t>
        </w:r>
        <w:r>
          <w:rPr>
            <w:noProof/>
            <w:webHidden/>
          </w:rPr>
          <w:tab/>
        </w:r>
        <w:r>
          <w:rPr>
            <w:noProof/>
            <w:webHidden/>
          </w:rPr>
          <w:fldChar w:fldCharType="begin"/>
        </w:r>
        <w:r>
          <w:rPr>
            <w:noProof/>
            <w:webHidden/>
          </w:rPr>
          <w:instrText xml:space="preserve"> PAGEREF _Toc215841142 \h </w:instrText>
        </w:r>
        <w:r>
          <w:rPr>
            <w:noProof/>
            <w:webHidden/>
          </w:rPr>
        </w:r>
        <w:r>
          <w:rPr>
            <w:noProof/>
            <w:webHidden/>
          </w:rPr>
          <w:fldChar w:fldCharType="separate"/>
        </w:r>
        <w:r>
          <w:rPr>
            <w:noProof/>
            <w:webHidden/>
          </w:rPr>
          <w:t>12</w:t>
        </w:r>
        <w:r>
          <w:rPr>
            <w:noProof/>
            <w:webHidden/>
          </w:rPr>
          <w:fldChar w:fldCharType="end"/>
        </w:r>
      </w:hyperlink>
    </w:p>
    <w:p w14:paraId="6DA2A918" w14:textId="4E5A1840"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43" w:history="1">
        <w:r w:rsidRPr="003A5674">
          <w:rPr>
            <w:rStyle w:val="Hyperlink"/>
            <w:noProof/>
          </w:rPr>
          <w:t>Abbildung  - Diagramm einer verschlüsselten Zahl</w:t>
        </w:r>
        <w:r>
          <w:rPr>
            <w:noProof/>
            <w:webHidden/>
          </w:rPr>
          <w:tab/>
        </w:r>
        <w:r>
          <w:rPr>
            <w:noProof/>
            <w:webHidden/>
          </w:rPr>
          <w:fldChar w:fldCharType="begin"/>
        </w:r>
        <w:r>
          <w:rPr>
            <w:noProof/>
            <w:webHidden/>
          </w:rPr>
          <w:instrText xml:space="preserve"> PAGEREF _Toc215841143 \h </w:instrText>
        </w:r>
        <w:r>
          <w:rPr>
            <w:noProof/>
            <w:webHidden/>
          </w:rPr>
        </w:r>
        <w:r>
          <w:rPr>
            <w:noProof/>
            <w:webHidden/>
          </w:rPr>
          <w:fldChar w:fldCharType="separate"/>
        </w:r>
        <w:r>
          <w:rPr>
            <w:noProof/>
            <w:webHidden/>
          </w:rPr>
          <w:t>12</w:t>
        </w:r>
        <w:r>
          <w:rPr>
            <w:noProof/>
            <w:webHidden/>
          </w:rPr>
          <w:fldChar w:fldCharType="end"/>
        </w:r>
      </w:hyperlink>
    </w:p>
    <w:p w14:paraId="143E0232" w14:textId="35FC79D7" w:rsidR="006C2F5F" w:rsidRDefault="006C2F5F">
      <w:pPr>
        <w:pStyle w:val="TableofFigures"/>
        <w:tabs>
          <w:tab w:val="right" w:leader="dot" w:pos="9344"/>
        </w:tabs>
        <w:rPr>
          <w:rFonts w:asciiTheme="minorHAnsi" w:hAnsiTheme="minorHAnsi"/>
          <w:noProof/>
          <w:kern w:val="2"/>
          <w:sz w:val="24"/>
          <w:szCs w:val="24"/>
          <w:lang w:val="de-DE" w:eastAsia="de-DE"/>
          <w14:ligatures w14:val="standardContextual"/>
        </w:rPr>
      </w:pPr>
      <w:hyperlink w:anchor="_Toc215841144" w:history="1">
        <w:r w:rsidRPr="003A5674">
          <w:rPr>
            <w:rStyle w:val="Hyperlink"/>
            <w:noProof/>
          </w:rPr>
          <w:t>Abbildung  - Diagramm eines veschlüsseltem Boolean-Wert</w:t>
        </w:r>
        <w:r>
          <w:rPr>
            <w:noProof/>
            <w:webHidden/>
          </w:rPr>
          <w:tab/>
        </w:r>
        <w:r>
          <w:rPr>
            <w:noProof/>
            <w:webHidden/>
          </w:rPr>
          <w:fldChar w:fldCharType="begin"/>
        </w:r>
        <w:r>
          <w:rPr>
            <w:noProof/>
            <w:webHidden/>
          </w:rPr>
          <w:instrText xml:space="preserve"> PAGEREF _Toc215841144 \h </w:instrText>
        </w:r>
        <w:r>
          <w:rPr>
            <w:noProof/>
            <w:webHidden/>
          </w:rPr>
        </w:r>
        <w:r>
          <w:rPr>
            <w:noProof/>
            <w:webHidden/>
          </w:rPr>
          <w:fldChar w:fldCharType="separate"/>
        </w:r>
        <w:r>
          <w:rPr>
            <w:noProof/>
            <w:webHidden/>
          </w:rPr>
          <w:t>12</w:t>
        </w:r>
        <w:r>
          <w:rPr>
            <w:noProof/>
            <w:webHidden/>
          </w:rPr>
          <w:fldChar w:fldCharType="end"/>
        </w:r>
      </w:hyperlink>
    </w:p>
    <w:p w14:paraId="7D511440" w14:textId="29E6F109" w:rsidR="00D62895" w:rsidRDefault="00E065D4" w:rsidP="00D62895">
      <w:r w:rsidRPr="00EF0F54">
        <w:rPr>
          <w:b/>
        </w:rPr>
        <w:fldChar w:fldCharType="end"/>
      </w:r>
    </w:p>
    <w:p w14:paraId="2A82E246" w14:textId="77777777" w:rsidR="00D62895" w:rsidRDefault="00D62895" w:rsidP="00A50B26">
      <w:pPr>
        <w:pStyle w:val="Subtitle"/>
      </w:pPr>
      <w:bookmarkStart w:id="21" w:name="_Toc449701428"/>
      <w:r>
        <w:t>Tabellenverzeichnis</w:t>
      </w:r>
      <w:bookmarkEnd w:id="21"/>
    </w:p>
    <w:p w14:paraId="59912FC7" w14:textId="3747A030" w:rsidR="00006FC7" w:rsidRDefault="00D62895">
      <w:pPr>
        <w:pStyle w:val="TableofFigures"/>
        <w:tabs>
          <w:tab w:val="right" w:leader="dot" w:pos="9344"/>
        </w:tabs>
        <w:rPr>
          <w:rFonts w:asciiTheme="minorHAnsi" w:hAnsiTheme="minorHAnsi"/>
          <w:noProof/>
          <w:kern w:val="2"/>
          <w:sz w:val="24"/>
          <w:szCs w:val="24"/>
          <w14:ligatures w14:val="standardContextual"/>
        </w:rPr>
      </w:pPr>
      <w:r>
        <w:fldChar w:fldCharType="begin"/>
      </w:r>
      <w:r>
        <w:instrText xml:space="preserve"> TOC \h \z \c "Tabelle" </w:instrText>
      </w:r>
      <w:r>
        <w:fldChar w:fldCharType="separate"/>
      </w:r>
      <w:hyperlink w:anchor="_Toc215837602" w:history="1">
        <w:r w:rsidR="00006FC7" w:rsidRPr="008F73B0">
          <w:rPr>
            <w:rStyle w:val="Hyperlink"/>
            <w:noProof/>
          </w:rPr>
          <w:t>Tabelle 1 Versionen</w:t>
        </w:r>
        <w:r w:rsidR="00006FC7">
          <w:rPr>
            <w:noProof/>
            <w:webHidden/>
          </w:rPr>
          <w:tab/>
        </w:r>
        <w:r w:rsidR="00006FC7">
          <w:rPr>
            <w:noProof/>
            <w:webHidden/>
          </w:rPr>
          <w:fldChar w:fldCharType="begin"/>
        </w:r>
        <w:r w:rsidR="00006FC7">
          <w:rPr>
            <w:noProof/>
            <w:webHidden/>
          </w:rPr>
          <w:instrText xml:space="preserve"> PAGEREF _Toc215837602 \h </w:instrText>
        </w:r>
        <w:r w:rsidR="00006FC7">
          <w:rPr>
            <w:noProof/>
            <w:webHidden/>
          </w:rPr>
        </w:r>
        <w:r w:rsidR="00006FC7">
          <w:rPr>
            <w:noProof/>
            <w:webHidden/>
          </w:rPr>
          <w:fldChar w:fldCharType="separate"/>
        </w:r>
        <w:r w:rsidR="00006FC7">
          <w:rPr>
            <w:noProof/>
            <w:webHidden/>
          </w:rPr>
          <w:t>2</w:t>
        </w:r>
        <w:r w:rsidR="00006FC7">
          <w:rPr>
            <w:noProof/>
            <w:webHidden/>
          </w:rPr>
          <w:fldChar w:fldCharType="end"/>
        </w:r>
      </w:hyperlink>
    </w:p>
    <w:p w14:paraId="31E2D29D" w14:textId="1067369C" w:rsidR="00006FC7" w:rsidRDefault="00006FC7">
      <w:pPr>
        <w:pStyle w:val="TableofFigures"/>
        <w:tabs>
          <w:tab w:val="right" w:leader="dot" w:pos="9344"/>
        </w:tabs>
        <w:rPr>
          <w:rFonts w:asciiTheme="minorHAnsi" w:hAnsiTheme="minorHAnsi"/>
          <w:noProof/>
          <w:kern w:val="2"/>
          <w:sz w:val="24"/>
          <w:szCs w:val="24"/>
          <w14:ligatures w14:val="standardContextual"/>
        </w:rPr>
      </w:pPr>
      <w:hyperlink w:anchor="_Toc215837603" w:history="1">
        <w:r w:rsidRPr="008F73B0">
          <w:rPr>
            <w:rStyle w:val="Hyperlink"/>
            <w:rFonts w:cs="Arial"/>
            <w:noProof/>
          </w:rPr>
          <w:t>Tabelle 2 Abkürzungen</w:t>
        </w:r>
        <w:r>
          <w:rPr>
            <w:noProof/>
            <w:webHidden/>
          </w:rPr>
          <w:tab/>
        </w:r>
        <w:r>
          <w:rPr>
            <w:noProof/>
            <w:webHidden/>
          </w:rPr>
          <w:fldChar w:fldCharType="begin"/>
        </w:r>
        <w:r>
          <w:rPr>
            <w:noProof/>
            <w:webHidden/>
          </w:rPr>
          <w:instrText xml:space="preserve"> PAGEREF _Toc215837603 \h </w:instrText>
        </w:r>
        <w:r>
          <w:rPr>
            <w:noProof/>
            <w:webHidden/>
          </w:rPr>
        </w:r>
        <w:r>
          <w:rPr>
            <w:noProof/>
            <w:webHidden/>
          </w:rPr>
          <w:fldChar w:fldCharType="separate"/>
        </w:r>
        <w:r>
          <w:rPr>
            <w:noProof/>
            <w:webHidden/>
          </w:rPr>
          <w:t>3</w:t>
        </w:r>
        <w:r>
          <w:rPr>
            <w:noProof/>
            <w:webHidden/>
          </w:rPr>
          <w:fldChar w:fldCharType="end"/>
        </w:r>
      </w:hyperlink>
    </w:p>
    <w:p w14:paraId="65B6AB66" w14:textId="320CD675" w:rsidR="00006FC7" w:rsidRDefault="00006FC7">
      <w:pPr>
        <w:pStyle w:val="TableofFigures"/>
        <w:tabs>
          <w:tab w:val="right" w:leader="dot" w:pos="9344"/>
        </w:tabs>
        <w:rPr>
          <w:rFonts w:asciiTheme="minorHAnsi" w:hAnsiTheme="minorHAnsi"/>
          <w:noProof/>
          <w:kern w:val="2"/>
          <w:sz w:val="24"/>
          <w:szCs w:val="24"/>
          <w14:ligatures w14:val="standardContextual"/>
        </w:rPr>
      </w:pPr>
      <w:hyperlink w:anchor="_Toc215837604" w:history="1">
        <w:r w:rsidRPr="008F73B0">
          <w:rPr>
            <w:rStyle w:val="Hyperlink"/>
            <w:noProof/>
          </w:rPr>
          <w:t>Tabelle 3 Kontrolle</w:t>
        </w:r>
        <w:r>
          <w:rPr>
            <w:noProof/>
            <w:webHidden/>
          </w:rPr>
          <w:tab/>
        </w:r>
        <w:r>
          <w:rPr>
            <w:noProof/>
            <w:webHidden/>
          </w:rPr>
          <w:fldChar w:fldCharType="begin"/>
        </w:r>
        <w:r>
          <w:rPr>
            <w:noProof/>
            <w:webHidden/>
          </w:rPr>
          <w:instrText xml:space="preserve"> PAGEREF _Toc215837604 \h </w:instrText>
        </w:r>
        <w:r>
          <w:rPr>
            <w:noProof/>
            <w:webHidden/>
          </w:rPr>
        </w:r>
        <w:r>
          <w:rPr>
            <w:noProof/>
            <w:webHidden/>
          </w:rPr>
          <w:fldChar w:fldCharType="separate"/>
        </w:r>
        <w:r>
          <w:rPr>
            <w:noProof/>
            <w:webHidden/>
          </w:rPr>
          <w:t>7</w:t>
        </w:r>
        <w:r>
          <w:rPr>
            <w:noProof/>
            <w:webHidden/>
          </w:rPr>
          <w:fldChar w:fldCharType="end"/>
        </w:r>
      </w:hyperlink>
    </w:p>
    <w:p w14:paraId="2BDA4425" w14:textId="66FE2A6F" w:rsidR="00006FC7" w:rsidRDefault="00006FC7">
      <w:pPr>
        <w:pStyle w:val="TableofFigures"/>
        <w:tabs>
          <w:tab w:val="right" w:leader="dot" w:pos="9344"/>
        </w:tabs>
        <w:rPr>
          <w:rStyle w:val="Hyperlink"/>
          <w:noProof/>
        </w:rPr>
      </w:pPr>
      <w:hyperlink w:anchor="_Toc215837605" w:history="1">
        <w:r w:rsidRPr="008F73B0">
          <w:rPr>
            <w:rStyle w:val="Hyperlink"/>
            <w:noProof/>
          </w:rPr>
          <w:t>Tabelle 4  Komponente</w:t>
        </w:r>
        <w:r>
          <w:rPr>
            <w:noProof/>
            <w:webHidden/>
          </w:rPr>
          <w:tab/>
        </w:r>
        <w:r>
          <w:rPr>
            <w:noProof/>
            <w:webHidden/>
          </w:rPr>
          <w:fldChar w:fldCharType="begin"/>
        </w:r>
        <w:r>
          <w:rPr>
            <w:noProof/>
            <w:webHidden/>
          </w:rPr>
          <w:instrText xml:space="preserve"> PAGEREF _Toc215837605 \h </w:instrText>
        </w:r>
        <w:r>
          <w:rPr>
            <w:noProof/>
            <w:webHidden/>
          </w:rPr>
        </w:r>
        <w:r>
          <w:rPr>
            <w:noProof/>
            <w:webHidden/>
          </w:rPr>
          <w:fldChar w:fldCharType="separate"/>
        </w:r>
        <w:r>
          <w:rPr>
            <w:noProof/>
            <w:webHidden/>
          </w:rPr>
          <w:t>8</w:t>
        </w:r>
        <w:r>
          <w:rPr>
            <w:noProof/>
            <w:webHidden/>
          </w:rPr>
          <w:fldChar w:fldCharType="end"/>
        </w:r>
      </w:hyperlink>
    </w:p>
    <w:p w14:paraId="036052E2" w14:textId="77777777" w:rsidR="009E59F4" w:rsidRDefault="009E59F4" w:rsidP="009E59F4"/>
    <w:p w14:paraId="57089F90" w14:textId="77777777" w:rsidR="009E59F4" w:rsidRDefault="009E59F4" w:rsidP="009E59F4"/>
    <w:p w14:paraId="6AB6ACCE" w14:textId="77777777" w:rsidR="009E59F4" w:rsidRDefault="009E59F4" w:rsidP="009E59F4"/>
    <w:p w14:paraId="77F186B9" w14:textId="77777777" w:rsidR="009E59F4" w:rsidRDefault="009E59F4" w:rsidP="009E59F4"/>
    <w:p w14:paraId="789813CA" w14:textId="77777777" w:rsidR="009E59F4" w:rsidRDefault="009E59F4" w:rsidP="009E59F4"/>
    <w:p w14:paraId="05BB8885" w14:textId="77777777" w:rsidR="009E59F4" w:rsidRPr="009E59F4" w:rsidRDefault="009E59F4" w:rsidP="009E59F4"/>
    <w:p w14:paraId="3F777B40" w14:textId="6F74FBFB" w:rsidR="00D62895" w:rsidRDefault="00D62895" w:rsidP="00A50B26">
      <w:pPr>
        <w:pStyle w:val="Subtitle"/>
      </w:pPr>
      <w:r>
        <w:fldChar w:fldCharType="end"/>
      </w:r>
      <w:bookmarkStart w:id="22" w:name="_Toc449701429"/>
      <w:r>
        <w:t>Änderungsgeschichte</w:t>
      </w:r>
      <w:bookmarkEnd w:id="22"/>
    </w:p>
    <w:tbl>
      <w:tblPr>
        <w:tblStyle w:val="TableGrid"/>
        <w:tblW w:w="0" w:type="auto"/>
        <w:tblInd w:w="108" w:type="dxa"/>
        <w:tblLook w:val="04A0" w:firstRow="1" w:lastRow="0" w:firstColumn="1" w:lastColumn="0" w:noHBand="0" w:noVBand="1"/>
      </w:tblPr>
      <w:tblGrid>
        <w:gridCol w:w="1405"/>
        <w:gridCol w:w="1684"/>
        <w:gridCol w:w="1405"/>
        <w:gridCol w:w="4742"/>
      </w:tblGrid>
      <w:tr w:rsidR="00F53DC4" w:rsidRPr="005F4495" w14:paraId="3AC637B7" w14:textId="77777777" w:rsidTr="0076568B">
        <w:trPr>
          <w:cnfStyle w:val="100000000000" w:firstRow="1" w:lastRow="0" w:firstColumn="0" w:lastColumn="0" w:oddVBand="0" w:evenVBand="0" w:oddHBand="0" w:evenHBand="0" w:firstRowFirstColumn="0" w:firstRowLastColumn="0" w:lastRowFirstColumn="0" w:lastRowLastColumn="0"/>
          <w:trHeight w:val="20"/>
        </w:trPr>
        <w:tc>
          <w:tcPr>
            <w:tcW w:w="1418" w:type="dxa"/>
            <w:tcBorders>
              <w:top w:val="single" w:sz="4" w:space="0" w:color="auto"/>
              <w:left w:val="single" w:sz="4" w:space="0" w:color="auto"/>
              <w:bottom w:val="single" w:sz="4" w:space="0" w:color="auto"/>
              <w:right w:val="single" w:sz="4" w:space="0" w:color="auto"/>
            </w:tcBorders>
            <w:vAlign w:val="bottom"/>
            <w:hideMark/>
          </w:tcPr>
          <w:p w14:paraId="65C01320" w14:textId="77777777" w:rsidR="00F53DC4" w:rsidRPr="005F4495" w:rsidRDefault="00F53DC4" w:rsidP="0076568B">
            <w:pPr>
              <w:pStyle w:val="Tabelleninhalt"/>
              <w:rPr>
                <w:b/>
              </w:rPr>
            </w:pPr>
            <w:r w:rsidRPr="005F4495">
              <w:rPr>
                <w:b/>
              </w:rPr>
              <w:t>Version</w:t>
            </w:r>
          </w:p>
        </w:tc>
        <w:tc>
          <w:tcPr>
            <w:tcW w:w="1701" w:type="dxa"/>
            <w:tcBorders>
              <w:top w:val="single" w:sz="4" w:space="0" w:color="auto"/>
              <w:left w:val="single" w:sz="4" w:space="0" w:color="auto"/>
              <w:bottom w:val="single" w:sz="4" w:space="0" w:color="auto"/>
              <w:right w:val="single" w:sz="4" w:space="0" w:color="auto"/>
            </w:tcBorders>
            <w:vAlign w:val="bottom"/>
            <w:hideMark/>
          </w:tcPr>
          <w:p w14:paraId="14AA9A67" w14:textId="77777777" w:rsidR="00F53DC4" w:rsidRPr="005F4495" w:rsidRDefault="00F53DC4" w:rsidP="0076568B">
            <w:pPr>
              <w:pStyle w:val="Tabelleninhalt"/>
              <w:rPr>
                <w:b/>
              </w:rPr>
            </w:pPr>
            <w:r w:rsidRPr="005F4495">
              <w:rPr>
                <w:b/>
              </w:rPr>
              <w:t>Datum</w:t>
            </w:r>
          </w:p>
        </w:tc>
        <w:tc>
          <w:tcPr>
            <w:tcW w:w="1417" w:type="dxa"/>
            <w:tcBorders>
              <w:top w:val="single" w:sz="4" w:space="0" w:color="auto"/>
              <w:left w:val="single" w:sz="4" w:space="0" w:color="auto"/>
              <w:bottom w:val="single" w:sz="4" w:space="0" w:color="auto"/>
              <w:right w:val="single" w:sz="4" w:space="0" w:color="auto"/>
            </w:tcBorders>
            <w:vAlign w:val="bottom"/>
            <w:hideMark/>
          </w:tcPr>
          <w:p w14:paraId="6FF22AD8" w14:textId="77777777" w:rsidR="00F53DC4" w:rsidRPr="005F4495" w:rsidRDefault="00F53DC4" w:rsidP="0076568B">
            <w:pPr>
              <w:pStyle w:val="Tabelleninhalt"/>
              <w:rPr>
                <w:b/>
              </w:rPr>
            </w:pPr>
            <w:r w:rsidRPr="005F4495">
              <w:rPr>
                <w:b/>
              </w:rPr>
              <w:t>Autor</w:t>
            </w:r>
          </w:p>
        </w:tc>
        <w:tc>
          <w:tcPr>
            <w:tcW w:w="4850" w:type="dxa"/>
            <w:tcBorders>
              <w:top w:val="single" w:sz="4" w:space="0" w:color="auto"/>
              <w:left w:val="single" w:sz="4" w:space="0" w:color="auto"/>
              <w:bottom w:val="single" w:sz="4" w:space="0" w:color="auto"/>
              <w:right w:val="single" w:sz="4" w:space="0" w:color="auto"/>
            </w:tcBorders>
            <w:vAlign w:val="bottom"/>
            <w:hideMark/>
          </w:tcPr>
          <w:p w14:paraId="3862A0F9" w14:textId="77777777" w:rsidR="00F53DC4" w:rsidRPr="005F4495" w:rsidRDefault="00F53DC4" w:rsidP="0076568B">
            <w:pPr>
              <w:pStyle w:val="Tabelleninhalt"/>
              <w:rPr>
                <w:b/>
              </w:rPr>
            </w:pPr>
            <w:r w:rsidRPr="005F4495">
              <w:rPr>
                <w:b/>
              </w:rPr>
              <w:t>Details</w:t>
            </w:r>
          </w:p>
        </w:tc>
      </w:tr>
      <w:tr w:rsidR="00F53DC4" w14:paraId="0E15BC92" w14:textId="77777777" w:rsidTr="00812836">
        <w:trPr>
          <w:trHeight w:val="20"/>
        </w:trPr>
        <w:tc>
          <w:tcPr>
            <w:tcW w:w="1418" w:type="dxa"/>
            <w:tcBorders>
              <w:top w:val="single" w:sz="4" w:space="0" w:color="auto"/>
              <w:left w:val="single" w:sz="4" w:space="0" w:color="auto"/>
              <w:bottom w:val="single" w:sz="4" w:space="0" w:color="auto"/>
              <w:right w:val="single" w:sz="4" w:space="0" w:color="auto"/>
            </w:tcBorders>
            <w:vAlign w:val="bottom"/>
            <w:hideMark/>
          </w:tcPr>
          <w:p w14:paraId="6154375A" w14:textId="77777777" w:rsidR="00F53DC4" w:rsidRDefault="0008552E" w:rsidP="0076568B">
            <w:pPr>
              <w:pStyle w:val="Tabelleninhalt"/>
            </w:pPr>
            <w:r>
              <w:t>1.0</w:t>
            </w:r>
          </w:p>
        </w:tc>
        <w:tc>
          <w:tcPr>
            <w:tcW w:w="1701" w:type="dxa"/>
            <w:tcBorders>
              <w:top w:val="single" w:sz="4" w:space="0" w:color="auto"/>
              <w:left w:val="single" w:sz="4" w:space="0" w:color="auto"/>
              <w:bottom w:val="single" w:sz="4" w:space="0" w:color="auto"/>
              <w:right w:val="single" w:sz="4" w:space="0" w:color="auto"/>
            </w:tcBorders>
            <w:vAlign w:val="bottom"/>
            <w:hideMark/>
          </w:tcPr>
          <w:p w14:paraId="76DC69A9" w14:textId="33957B0C" w:rsidR="00F53DC4" w:rsidRDefault="00BB33F2" w:rsidP="0076568B">
            <w:pPr>
              <w:pStyle w:val="Tabelleninhalt"/>
            </w:pPr>
            <w:r>
              <w:t>5.12.2025</w:t>
            </w:r>
          </w:p>
        </w:tc>
        <w:tc>
          <w:tcPr>
            <w:tcW w:w="1417" w:type="dxa"/>
            <w:tcBorders>
              <w:top w:val="single" w:sz="4" w:space="0" w:color="auto"/>
              <w:left w:val="single" w:sz="4" w:space="0" w:color="auto"/>
              <w:bottom w:val="single" w:sz="4" w:space="0" w:color="auto"/>
              <w:right w:val="single" w:sz="4" w:space="0" w:color="auto"/>
            </w:tcBorders>
            <w:vAlign w:val="bottom"/>
          </w:tcPr>
          <w:p w14:paraId="00CE5CCD" w14:textId="22D02780" w:rsidR="00F53DC4" w:rsidRPr="00BB33F2" w:rsidRDefault="00BB33F2" w:rsidP="0076568B">
            <w:pPr>
              <w:pStyle w:val="Tabelleninhalt"/>
              <w:rPr>
                <w:lang w:val="en-GB"/>
              </w:rPr>
            </w:pPr>
            <w:r w:rsidRPr="00BB33F2">
              <w:rPr>
                <w:lang w:val="en-GB"/>
              </w:rPr>
              <w:t>Diego Jimenez, Tim Cina, Fabian B</w:t>
            </w:r>
            <w:r>
              <w:rPr>
                <w:lang w:val="en-GB"/>
              </w:rPr>
              <w:t>latter</w:t>
            </w:r>
          </w:p>
        </w:tc>
        <w:tc>
          <w:tcPr>
            <w:tcW w:w="4850" w:type="dxa"/>
            <w:tcBorders>
              <w:top w:val="single" w:sz="4" w:space="0" w:color="auto"/>
              <w:left w:val="single" w:sz="4" w:space="0" w:color="auto"/>
              <w:bottom w:val="single" w:sz="4" w:space="0" w:color="auto"/>
              <w:right w:val="single" w:sz="4" w:space="0" w:color="auto"/>
            </w:tcBorders>
            <w:vAlign w:val="bottom"/>
            <w:hideMark/>
          </w:tcPr>
          <w:p w14:paraId="07CAE73D" w14:textId="77777777" w:rsidR="00F53DC4" w:rsidRDefault="00F53DC4" w:rsidP="0076568B">
            <w:pPr>
              <w:pStyle w:val="Tabelleninhalt"/>
            </w:pPr>
            <w:r>
              <w:t>Dokument erstellt</w:t>
            </w:r>
          </w:p>
        </w:tc>
      </w:tr>
    </w:tbl>
    <w:p w14:paraId="72EFEEDC" w14:textId="77777777" w:rsidR="00D62895" w:rsidRDefault="00D62895" w:rsidP="004A71A0">
      <w:pPr>
        <w:pStyle w:val="Caption"/>
        <w:rPr>
          <w:noProof/>
        </w:rPr>
      </w:pPr>
      <w:bookmarkStart w:id="23" w:name="_Toc215837602"/>
      <w:r>
        <w:t xml:space="preserve">Tabelle </w:t>
      </w:r>
      <w:r w:rsidR="00E065D4">
        <w:rPr>
          <w:noProof/>
        </w:rPr>
        <w:fldChar w:fldCharType="begin"/>
      </w:r>
      <w:r w:rsidR="00E065D4">
        <w:rPr>
          <w:noProof/>
        </w:rPr>
        <w:instrText xml:space="preserve"> SEQ Tabelle \* ARABIC </w:instrText>
      </w:r>
      <w:r w:rsidR="00E065D4">
        <w:rPr>
          <w:noProof/>
        </w:rPr>
        <w:fldChar w:fldCharType="separate"/>
      </w:r>
      <w:r w:rsidR="00FB4EDF">
        <w:rPr>
          <w:noProof/>
        </w:rPr>
        <w:t>1</w:t>
      </w:r>
      <w:r w:rsidR="00E065D4">
        <w:rPr>
          <w:noProof/>
        </w:rPr>
        <w:fldChar w:fldCharType="end"/>
      </w:r>
      <w:r w:rsidR="00680298">
        <w:rPr>
          <w:noProof/>
        </w:rPr>
        <w:t xml:space="preserve"> Versionen</w:t>
      </w:r>
      <w:bookmarkEnd w:id="23"/>
    </w:p>
    <w:p w14:paraId="79AB70DB" w14:textId="77777777" w:rsidR="00B26CF3" w:rsidRDefault="00B26CF3" w:rsidP="00D62895"/>
    <w:p w14:paraId="41157E9D" w14:textId="77777777" w:rsidR="00B26CF3" w:rsidRDefault="00B26CF3" w:rsidP="00D62895">
      <w:pPr>
        <w:sectPr w:rsidR="00B26CF3" w:rsidSect="004A71A0">
          <w:headerReference w:type="default" r:id="rId14"/>
          <w:footerReference w:type="default" r:id="rId15"/>
          <w:pgSz w:w="11906" w:h="16838" w:code="9"/>
          <w:pgMar w:top="2268" w:right="1134" w:bottom="1134" w:left="1418" w:header="397" w:footer="397" w:gutter="0"/>
          <w:cols w:space="708"/>
          <w:docGrid w:linePitch="360"/>
        </w:sectPr>
      </w:pPr>
    </w:p>
    <w:p w14:paraId="70A72D04" w14:textId="77777777" w:rsidR="00E421E7" w:rsidRDefault="00E421E7" w:rsidP="00E421E7">
      <w:pPr>
        <w:pStyle w:val="Heading1"/>
      </w:pPr>
      <w:bookmarkStart w:id="24" w:name="_Toc449701430"/>
      <w:bookmarkStart w:id="25" w:name="_Toc303332170"/>
      <w:bookmarkStart w:id="26" w:name="_Toc269125073"/>
      <w:bookmarkStart w:id="27" w:name="_Toc215837579"/>
      <w:r>
        <w:t>Einleitung</w:t>
      </w:r>
      <w:bookmarkEnd w:id="24"/>
      <w:bookmarkEnd w:id="27"/>
    </w:p>
    <w:p w14:paraId="7CFADEB0" w14:textId="77777777" w:rsidR="00696DA2" w:rsidRPr="00696DA2" w:rsidRDefault="00696DA2" w:rsidP="00696DA2">
      <w:pPr>
        <w:rPr>
          <w:rFonts w:cs="Arial"/>
        </w:rPr>
      </w:pPr>
      <w:bookmarkStart w:id="28" w:name="_Toc449701431"/>
      <w:bookmarkStart w:id="29" w:name="_Toc215837580"/>
      <w:r w:rsidRPr="00696DA2">
        <w:rPr>
          <w:rFonts w:cs="Arial"/>
        </w:rPr>
        <w:t>Dieses Projekt wurde im Rahmen eines Auftrags der Noser Young umgesetzt und behandelt den praktischen Einsatz von IoT-Technologien. Ziel war es, ein System zu entwickeln, das den Belegungsstatus von Toiletten erkennt, die verfügbaren Informationen verarbeitet und über ein Netzwerk bereitstellt. Dazu kombinierten wir Sensorik, Mikrocontroller, Anzeigeelemente sowie eine zentrale Steuerung über MQTT und Node-RED.</w:t>
      </w:r>
    </w:p>
    <w:p w14:paraId="3F3DF31C" w14:textId="77777777" w:rsidR="00696DA2" w:rsidRPr="00696DA2" w:rsidRDefault="00696DA2" w:rsidP="00696DA2">
      <w:pPr>
        <w:rPr>
          <w:rFonts w:cs="Arial"/>
        </w:rPr>
      </w:pPr>
      <w:r w:rsidRPr="00696DA2">
        <w:rPr>
          <w:rFonts w:cs="Arial"/>
        </w:rPr>
        <w:t>Das Dokument beschreibt sowohl den technischen Aufbau als auch unser Vorgehen nach der IPERKA-Methode. Zusätzlich werden verwendete Komponenten, Herausforderungen, Sicherheitsaspekte und mögliche Erweiterungen erläutert.</w:t>
      </w:r>
    </w:p>
    <w:p w14:paraId="5876E671" w14:textId="77777777" w:rsidR="00E421E7" w:rsidRPr="00052382" w:rsidRDefault="00E421E7" w:rsidP="00686A6D">
      <w:pPr>
        <w:pStyle w:val="Heading2"/>
        <w:ind w:left="709" w:hanging="709"/>
        <w:rPr>
          <w:rFonts w:cs="Arial"/>
        </w:rPr>
      </w:pPr>
      <w:r w:rsidRPr="00052382">
        <w:rPr>
          <w:rFonts w:cs="Arial"/>
        </w:rPr>
        <w:t>Sinn und Zweck</w:t>
      </w:r>
      <w:bookmarkEnd w:id="25"/>
      <w:bookmarkEnd w:id="28"/>
      <w:bookmarkEnd w:id="29"/>
    </w:p>
    <w:p w14:paraId="64735DC8" w14:textId="71074E11" w:rsidR="00812836" w:rsidRDefault="00E421E7" w:rsidP="00812836">
      <w:pPr>
        <w:rPr>
          <w:rFonts w:cs="Arial"/>
        </w:rPr>
      </w:pPr>
      <w:r>
        <w:rPr>
          <w:rFonts w:cs="Arial"/>
        </w:rPr>
        <w:t>Das v</w:t>
      </w:r>
      <w:bookmarkStart w:id="30" w:name="_Toc303332171"/>
      <w:r w:rsidR="00812836">
        <w:rPr>
          <w:rFonts w:cs="Arial"/>
        </w:rPr>
        <w:t xml:space="preserve">orliegende Dokument </w:t>
      </w:r>
      <w:r w:rsidR="005E49EB">
        <w:rPr>
          <w:rFonts w:cs="Arial"/>
        </w:rPr>
        <w:t>beschreibt,</w:t>
      </w:r>
      <w:r w:rsidR="00BB6D51">
        <w:rPr>
          <w:rFonts w:cs="Arial"/>
        </w:rPr>
        <w:t xml:space="preserve"> </w:t>
      </w:r>
      <w:r w:rsidR="00B95023">
        <w:rPr>
          <w:rFonts w:cs="Arial"/>
        </w:rPr>
        <w:t>w</w:t>
      </w:r>
      <w:r w:rsidR="00BB6D51">
        <w:rPr>
          <w:rFonts w:cs="Arial"/>
        </w:rPr>
        <w:t>as unser Projekt ist</w:t>
      </w:r>
      <w:r w:rsidR="00B95023">
        <w:rPr>
          <w:rFonts w:cs="Arial"/>
        </w:rPr>
        <w:t>, wi</w:t>
      </w:r>
      <w:r w:rsidR="00BB6D51">
        <w:rPr>
          <w:rFonts w:cs="Arial"/>
        </w:rPr>
        <w:t xml:space="preserve">e es funktioniert und wie </w:t>
      </w:r>
      <w:r w:rsidR="00B95023">
        <w:rPr>
          <w:rFonts w:cs="Arial"/>
        </w:rPr>
        <w:t>wir</w:t>
      </w:r>
      <w:r w:rsidR="00BB6D51">
        <w:rPr>
          <w:rFonts w:cs="Arial"/>
        </w:rPr>
        <w:t xml:space="preserve"> gearbeitet haben.</w:t>
      </w:r>
    </w:p>
    <w:p w14:paraId="38E1AE9A" w14:textId="77777777" w:rsidR="00E421E7" w:rsidRPr="00052382" w:rsidRDefault="00E421E7" w:rsidP="00686A6D">
      <w:pPr>
        <w:pStyle w:val="Heading2"/>
        <w:ind w:left="709" w:hanging="709"/>
      </w:pPr>
      <w:bookmarkStart w:id="31" w:name="_Toc449701432"/>
      <w:bookmarkStart w:id="32" w:name="_Toc215837581"/>
      <w:r w:rsidRPr="00052382">
        <w:t>Referenzdokumente</w:t>
      </w:r>
      <w:bookmarkEnd w:id="30"/>
      <w:bookmarkEnd w:id="31"/>
      <w:bookmarkEnd w:id="32"/>
    </w:p>
    <w:p w14:paraId="44F427D5" w14:textId="3FAC9206" w:rsidR="00E421E7" w:rsidRDefault="00BB6D51" w:rsidP="00E421E7">
      <w:pPr>
        <w:pStyle w:val="ListParagraph"/>
        <w:numPr>
          <w:ilvl w:val="0"/>
          <w:numId w:val="5"/>
        </w:numPr>
        <w:ind w:left="425" w:hanging="425"/>
        <w:contextualSpacing w:val="0"/>
        <w:rPr>
          <w:rFonts w:cs="Arial"/>
        </w:rPr>
      </w:pPr>
      <w:bookmarkStart w:id="33" w:name="_Ref277058767"/>
      <w:r>
        <w:rPr>
          <w:rFonts w:cs="Arial"/>
        </w:rPr>
        <w:t>Dieses Dokument</w:t>
      </w:r>
    </w:p>
    <w:p w14:paraId="1AC160CA" w14:textId="77777777" w:rsidR="00E421E7" w:rsidRPr="00052382" w:rsidRDefault="00E421E7" w:rsidP="00686A6D">
      <w:pPr>
        <w:pStyle w:val="Heading2"/>
        <w:ind w:left="567"/>
        <w:jc w:val="both"/>
        <w:rPr>
          <w:rFonts w:cs="Arial"/>
        </w:rPr>
      </w:pPr>
      <w:bookmarkStart w:id="34" w:name="_Toc303332173"/>
      <w:bookmarkStart w:id="35" w:name="_Toc449701433"/>
      <w:bookmarkStart w:id="36" w:name="_Toc215837582"/>
      <w:bookmarkEnd w:id="33"/>
      <w:r w:rsidRPr="00052382">
        <w:rPr>
          <w:rFonts w:cs="Arial"/>
        </w:rPr>
        <w:t>Abkürzungen</w:t>
      </w:r>
      <w:bookmarkEnd w:id="34"/>
      <w:bookmarkEnd w:id="35"/>
      <w:bookmarkEnd w:id="36"/>
    </w:p>
    <w:tbl>
      <w:tblPr>
        <w:tblStyle w:val="TableGrid"/>
        <w:tblW w:w="0" w:type="auto"/>
        <w:tblInd w:w="108" w:type="dxa"/>
        <w:tblLook w:val="04A0" w:firstRow="1" w:lastRow="0" w:firstColumn="1" w:lastColumn="0" w:noHBand="0" w:noVBand="1"/>
      </w:tblPr>
      <w:tblGrid>
        <w:gridCol w:w="1261"/>
        <w:gridCol w:w="7975"/>
      </w:tblGrid>
      <w:tr w:rsidR="00E421E7" w:rsidRPr="00052382" w14:paraId="1ED8CF09" w14:textId="77777777" w:rsidTr="00BB6D51">
        <w:trPr>
          <w:cnfStyle w:val="100000000000" w:firstRow="1" w:lastRow="0" w:firstColumn="0" w:lastColumn="0" w:oddVBand="0" w:evenVBand="0" w:oddHBand="0" w:evenHBand="0" w:firstRowFirstColumn="0" w:firstRowLastColumn="0" w:lastRowFirstColumn="0" w:lastRowLastColumn="0"/>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AAE17B" w14:textId="77777777" w:rsidR="00E421E7" w:rsidRPr="00052382" w:rsidRDefault="00E421E7" w:rsidP="0076568B">
            <w:pPr>
              <w:pStyle w:val="Tabelleninhalt"/>
              <w:rPr>
                <w:rFonts w:cs="Arial"/>
                <w:b/>
              </w:rPr>
            </w:pPr>
            <w:r w:rsidRPr="00052382">
              <w:rPr>
                <w:rFonts w:cs="Arial"/>
                <w:b/>
              </w:rPr>
              <w:t>Abkürzung</w:t>
            </w:r>
          </w:p>
        </w:tc>
        <w:tc>
          <w:tcPr>
            <w:tcW w:w="7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98D2B9" w14:textId="77777777" w:rsidR="00E421E7" w:rsidRPr="00052382" w:rsidRDefault="00E421E7" w:rsidP="0076568B">
            <w:pPr>
              <w:pStyle w:val="Tabelleninhalt"/>
              <w:rPr>
                <w:rFonts w:cs="Arial"/>
                <w:b/>
              </w:rPr>
            </w:pPr>
            <w:r w:rsidRPr="00052382">
              <w:rPr>
                <w:rFonts w:cs="Arial"/>
                <w:b/>
              </w:rPr>
              <w:t>Beschreibung</w:t>
            </w:r>
          </w:p>
        </w:tc>
      </w:tr>
      <w:tr w:rsidR="00E421E7" w:rsidRPr="00052382" w14:paraId="35405711" w14:textId="77777777" w:rsidTr="00BB6D51">
        <w:tc>
          <w:tcPr>
            <w:tcW w:w="1261" w:type="dxa"/>
            <w:tcBorders>
              <w:top w:val="single" w:sz="4" w:space="0" w:color="auto"/>
              <w:left w:val="single" w:sz="4" w:space="0" w:color="auto"/>
              <w:bottom w:val="single" w:sz="4" w:space="0" w:color="auto"/>
              <w:right w:val="single" w:sz="4" w:space="0" w:color="auto"/>
            </w:tcBorders>
          </w:tcPr>
          <w:p w14:paraId="7E8B5F36" w14:textId="35CB34CC" w:rsidR="00E421E7" w:rsidRDefault="00BB6D51" w:rsidP="0076568B">
            <w:pPr>
              <w:pStyle w:val="Tabelleninhalt"/>
              <w:rPr>
                <w:rFonts w:cs="Arial"/>
              </w:rPr>
            </w:pPr>
            <w:r>
              <w:rPr>
                <w:rFonts w:cs="Arial"/>
              </w:rPr>
              <w:t>MQTT</w:t>
            </w:r>
          </w:p>
        </w:tc>
        <w:tc>
          <w:tcPr>
            <w:tcW w:w="7975" w:type="dxa"/>
            <w:tcBorders>
              <w:top w:val="single" w:sz="4" w:space="0" w:color="auto"/>
              <w:left w:val="single" w:sz="4" w:space="0" w:color="auto"/>
              <w:bottom w:val="single" w:sz="4" w:space="0" w:color="auto"/>
              <w:right w:val="single" w:sz="4" w:space="0" w:color="auto"/>
            </w:tcBorders>
          </w:tcPr>
          <w:p w14:paraId="43D09DBE" w14:textId="3A05AB50" w:rsidR="00E421E7" w:rsidRPr="00252174" w:rsidRDefault="00283DD2" w:rsidP="0076568B">
            <w:pPr>
              <w:pStyle w:val="Tabelleninhalt"/>
              <w:rPr>
                <w:rFonts w:cs="Arial"/>
              </w:rPr>
            </w:pPr>
            <w:r w:rsidRPr="00283DD2">
              <w:rPr>
                <w:rFonts w:cs="Arial"/>
              </w:rPr>
              <w:t>Message Queuing Telemetry Transport</w:t>
            </w:r>
          </w:p>
        </w:tc>
      </w:tr>
      <w:tr w:rsidR="00BB6D51" w:rsidRPr="00052382" w14:paraId="4E64571C" w14:textId="77777777" w:rsidTr="00BB6D51">
        <w:tc>
          <w:tcPr>
            <w:tcW w:w="1261" w:type="dxa"/>
            <w:tcBorders>
              <w:top w:val="single" w:sz="4" w:space="0" w:color="auto"/>
              <w:left w:val="single" w:sz="4" w:space="0" w:color="auto"/>
              <w:bottom w:val="single" w:sz="4" w:space="0" w:color="auto"/>
              <w:right w:val="single" w:sz="4" w:space="0" w:color="auto"/>
            </w:tcBorders>
          </w:tcPr>
          <w:p w14:paraId="747E7A47" w14:textId="19EF441A" w:rsidR="00BB6D51" w:rsidRDefault="00BB6D51" w:rsidP="0076568B">
            <w:pPr>
              <w:pStyle w:val="Tabelleninhalt"/>
              <w:rPr>
                <w:rFonts w:cs="Arial"/>
              </w:rPr>
            </w:pPr>
            <w:r>
              <w:rPr>
                <w:rFonts w:cs="Arial"/>
              </w:rPr>
              <w:t>I</w:t>
            </w:r>
            <w:r w:rsidR="0025509A">
              <w:rPr>
                <w:rFonts w:cs="Arial"/>
              </w:rPr>
              <w:t>o</w:t>
            </w:r>
            <w:r>
              <w:rPr>
                <w:rFonts w:cs="Arial"/>
              </w:rPr>
              <w:t>T</w:t>
            </w:r>
          </w:p>
        </w:tc>
        <w:tc>
          <w:tcPr>
            <w:tcW w:w="7975" w:type="dxa"/>
            <w:tcBorders>
              <w:top w:val="single" w:sz="4" w:space="0" w:color="auto"/>
              <w:left w:val="single" w:sz="4" w:space="0" w:color="auto"/>
              <w:bottom w:val="single" w:sz="4" w:space="0" w:color="auto"/>
              <w:right w:val="single" w:sz="4" w:space="0" w:color="auto"/>
            </w:tcBorders>
          </w:tcPr>
          <w:p w14:paraId="3325DB8C" w14:textId="5E829066" w:rsidR="0025509A" w:rsidRDefault="0025509A" w:rsidP="0076568B">
            <w:pPr>
              <w:pStyle w:val="Tabelleninhalt"/>
              <w:rPr>
                <w:rFonts w:cs="Arial"/>
              </w:rPr>
            </w:pPr>
            <w:r>
              <w:rPr>
                <w:rFonts w:cs="Arial"/>
              </w:rPr>
              <w:t>Internet of Things</w:t>
            </w:r>
          </w:p>
        </w:tc>
      </w:tr>
    </w:tbl>
    <w:p w14:paraId="0059073D" w14:textId="77777777" w:rsidR="00E421E7" w:rsidRPr="00052382" w:rsidRDefault="00E421E7" w:rsidP="00E421E7">
      <w:pPr>
        <w:pStyle w:val="Caption"/>
        <w:rPr>
          <w:rFonts w:cs="Arial"/>
        </w:rPr>
      </w:pPr>
      <w:bookmarkStart w:id="37" w:name="_Toc292438419"/>
      <w:bookmarkStart w:id="38" w:name="_Toc303332063"/>
      <w:bookmarkStart w:id="39" w:name="_Toc215837603"/>
      <w:r w:rsidRPr="00052382">
        <w:rPr>
          <w:rFonts w:cs="Arial"/>
        </w:rPr>
        <w:t xml:space="preserve">Tabelle </w:t>
      </w:r>
      <w:r w:rsidRPr="00052382">
        <w:rPr>
          <w:rFonts w:cs="Arial"/>
        </w:rPr>
        <w:fldChar w:fldCharType="begin"/>
      </w:r>
      <w:r w:rsidRPr="00052382">
        <w:rPr>
          <w:rFonts w:cs="Arial"/>
        </w:rPr>
        <w:instrText xml:space="preserve"> SEQ Tabelle \* ARABIC </w:instrText>
      </w:r>
      <w:r w:rsidRPr="00052382">
        <w:rPr>
          <w:rFonts w:cs="Arial"/>
        </w:rPr>
        <w:fldChar w:fldCharType="separate"/>
      </w:r>
      <w:r w:rsidR="00FB4EDF">
        <w:rPr>
          <w:rFonts w:cs="Arial"/>
          <w:noProof/>
        </w:rPr>
        <w:t>2</w:t>
      </w:r>
      <w:r w:rsidRPr="00052382">
        <w:rPr>
          <w:rFonts w:cs="Arial"/>
          <w:noProof/>
        </w:rPr>
        <w:fldChar w:fldCharType="end"/>
      </w:r>
      <w:r w:rsidRPr="00052382">
        <w:rPr>
          <w:rFonts w:cs="Arial"/>
          <w:noProof/>
        </w:rPr>
        <w:t xml:space="preserve"> Abkürzungen</w:t>
      </w:r>
      <w:bookmarkEnd w:id="37"/>
      <w:bookmarkEnd w:id="38"/>
      <w:bookmarkEnd w:id="39"/>
    </w:p>
    <w:bookmarkEnd w:id="26"/>
    <w:p w14:paraId="2744A40F" w14:textId="4DACC5D6" w:rsidR="00D81D05" w:rsidRDefault="00E421E7" w:rsidP="002B5FF0">
      <w:pPr>
        <w:pStyle w:val="Heading1"/>
      </w:pPr>
      <w:r>
        <w:br w:type="page"/>
      </w:r>
      <w:bookmarkStart w:id="40" w:name="_Toc215837583"/>
      <w:r w:rsidR="00BB6D51">
        <w:t>IPERKA</w:t>
      </w:r>
      <w:bookmarkEnd w:id="40"/>
    </w:p>
    <w:p w14:paraId="0976D640" w14:textId="41608D79" w:rsidR="00D81D05" w:rsidRDefault="00D81D05" w:rsidP="00686A6D">
      <w:pPr>
        <w:pStyle w:val="Heading2"/>
        <w:ind w:left="851" w:hanging="851"/>
      </w:pPr>
      <w:bookmarkStart w:id="41" w:name="_Toc215837584"/>
      <w:r>
        <w:t>Informieren</w:t>
      </w:r>
      <w:bookmarkEnd w:id="41"/>
    </w:p>
    <w:p w14:paraId="754F36B1" w14:textId="7C2FCFE1" w:rsidR="0069627B" w:rsidRDefault="001B5AAF" w:rsidP="0069627B">
      <w:r>
        <w:t xml:space="preserve">Wir haben uns über den Projektauftrag informiert, </w:t>
      </w:r>
      <w:r w:rsidR="00E0324E" w:rsidRPr="00E0324E">
        <w:t>und abgeklärt, welche Komponenten verfügbar sind.</w:t>
      </w:r>
      <w:r w:rsidR="00033806">
        <w:t xml:space="preserve"> </w:t>
      </w:r>
      <w:r w:rsidR="0069627B">
        <w:t>Anschlie</w:t>
      </w:r>
      <w:r w:rsidR="00450712">
        <w:t>ss</w:t>
      </w:r>
      <w:r w:rsidR="0069627B">
        <w:t>end haben wir ein Flussdiagramm erstellt, das zeigt, welche Aufgaben unser Gerät erfüllen soll.</w:t>
      </w:r>
      <w:r w:rsidR="00BA1519" w:rsidRPr="00BA1519">
        <w:t xml:space="preserve"> </w:t>
      </w:r>
    </w:p>
    <w:p w14:paraId="668D5275" w14:textId="6C725B65" w:rsidR="000B2238" w:rsidRDefault="00686A6D" w:rsidP="00686A6D">
      <w:pPr>
        <w:pStyle w:val="Heading2"/>
        <w:ind w:left="851" w:hanging="851"/>
      </w:pPr>
      <w:bookmarkStart w:id="42" w:name="_Toc215837585"/>
      <w:r>
        <w:t>Planen</w:t>
      </w:r>
      <w:bookmarkEnd w:id="42"/>
    </w:p>
    <w:p w14:paraId="4116938C" w14:textId="77777777" w:rsidR="002B5FF0" w:rsidRDefault="002B5FF0" w:rsidP="000B2238">
      <w:pPr>
        <w:ind w:firstLine="284"/>
      </w:pPr>
    </w:p>
    <w:p w14:paraId="5C743636" w14:textId="7D2DC06A" w:rsidR="00F50A52" w:rsidRPr="00F50A52" w:rsidRDefault="00F50A52" w:rsidP="00F50A52">
      <w:r>
        <w:t xml:space="preserve">Wir haben mehrere </w:t>
      </w:r>
      <w:r w:rsidR="007C01B2">
        <w:t>Methoden</w:t>
      </w:r>
      <w:r>
        <w:t xml:space="preserve"> gefunden, mit de</w:t>
      </w:r>
      <w:r w:rsidR="007C01B2">
        <w:t>nen man herausfinden kann, ob eine Toilette besetzt ist oder nicht.</w:t>
      </w:r>
    </w:p>
    <w:p w14:paraId="73209255" w14:textId="4C15B955" w:rsidR="00F50A52" w:rsidRDefault="00F50A52" w:rsidP="00F50A52">
      <w:r>
        <w:t xml:space="preserve">Idee 1: Einen Entfernungssensor verwenden, um offene </w:t>
      </w:r>
      <w:r w:rsidR="007E03A9">
        <w:t>Tür</w:t>
      </w:r>
      <w:r>
        <w:t xml:space="preserve"> zu messen.</w:t>
      </w:r>
    </w:p>
    <w:p w14:paraId="6386C2A2" w14:textId="4BD1D644" w:rsidR="000A6EC6" w:rsidRDefault="000A6EC6" w:rsidP="00F50A52">
      <w:r>
        <w:t>Id</w:t>
      </w:r>
      <w:r w:rsidR="00C10208">
        <w:t>e</w:t>
      </w:r>
      <w:r>
        <w:t xml:space="preserve">e 2: Laser mit </w:t>
      </w:r>
      <w:r w:rsidR="00C10208">
        <w:t>L</w:t>
      </w:r>
      <w:r>
        <w:t xml:space="preserve">ichtsensor verwenden, um offene </w:t>
      </w:r>
      <w:r w:rsidR="007E03A9">
        <w:t>Tür</w:t>
      </w:r>
      <w:r>
        <w:t xml:space="preserve"> zu messen.</w:t>
      </w:r>
    </w:p>
    <w:p w14:paraId="439AAE35" w14:textId="25441501" w:rsidR="00F50A52" w:rsidRDefault="00F50A52" w:rsidP="00F50A52">
      <w:r>
        <w:t xml:space="preserve">Idee </w:t>
      </w:r>
      <w:r w:rsidR="000A6EC6">
        <w:t>3</w:t>
      </w:r>
      <w:r>
        <w:t>: Die Haupt</w:t>
      </w:r>
      <w:r w:rsidR="0085600E">
        <w:t xml:space="preserve"> </w:t>
      </w:r>
      <w:r w:rsidR="007E03A9">
        <w:t>Tür</w:t>
      </w:r>
      <w:r>
        <w:t xml:space="preserve"> überwachen und erfassen, wie viele Personen sich im WC befinden.</w:t>
      </w:r>
      <w:r w:rsidR="00D07467" w:rsidRPr="00D07467">
        <w:t xml:space="preserve"> </w:t>
      </w:r>
    </w:p>
    <w:p w14:paraId="1BF38DC0" w14:textId="55DF1478" w:rsidR="008034EF" w:rsidRDefault="008034EF" w:rsidP="000B2238">
      <w:pPr>
        <w:pStyle w:val="Heading2"/>
        <w:ind w:left="851" w:hanging="851"/>
      </w:pPr>
      <w:bookmarkStart w:id="43" w:name="_Toc215837586"/>
      <w:r w:rsidRPr="00C312AF">
        <w:t>Entscheiden</w:t>
      </w:r>
      <w:bookmarkEnd w:id="43"/>
    </w:p>
    <w:p w14:paraId="63539DCE" w14:textId="59E8FF85" w:rsidR="008034EF" w:rsidRDefault="008034EF" w:rsidP="00CF3144">
      <w:r>
        <w:t xml:space="preserve">Wir haben uns für Idee 1 entschieden, da Idee </w:t>
      </w:r>
      <w:r w:rsidR="000A6EC6">
        <w:t>3</w:t>
      </w:r>
      <w:r>
        <w:t xml:space="preserve"> ein höheres Fehlerpotenzial aufweist</w:t>
      </w:r>
      <w:r w:rsidR="00D14113">
        <w:t xml:space="preserve"> </w:t>
      </w:r>
      <w:r w:rsidR="000A6EC6">
        <w:t xml:space="preserve">und Idee 2 </w:t>
      </w:r>
      <w:r w:rsidR="001872CE">
        <w:t xml:space="preserve">potenziell </w:t>
      </w:r>
      <w:r w:rsidR="000A6EC6">
        <w:t>gefä</w:t>
      </w:r>
      <w:r w:rsidR="000B2238">
        <w:t>h</w:t>
      </w:r>
      <w:r w:rsidR="000A6EC6">
        <w:t>rlich ist</w:t>
      </w:r>
      <w:r>
        <w:t>.</w:t>
      </w:r>
    </w:p>
    <w:p w14:paraId="776ADC83" w14:textId="1016CCA6" w:rsidR="007F0092" w:rsidRDefault="00271BA8" w:rsidP="00CF3144">
      <w:r>
        <w:rPr>
          <w:noProof/>
        </w:rPr>
        <mc:AlternateContent>
          <mc:Choice Requires="wps">
            <w:drawing>
              <wp:anchor distT="0" distB="0" distL="114300" distR="114300" simplePos="0" relativeHeight="251658257" behindDoc="0" locked="0" layoutInCell="1" allowOverlap="1" wp14:anchorId="536A06F4" wp14:editId="16ED2E77">
                <wp:simplePos x="0" y="0"/>
                <wp:positionH relativeFrom="column">
                  <wp:posOffset>-900430</wp:posOffset>
                </wp:positionH>
                <wp:positionV relativeFrom="paragraph">
                  <wp:posOffset>7281545</wp:posOffset>
                </wp:positionV>
                <wp:extent cx="3127375" cy="635"/>
                <wp:effectExtent l="0" t="0" r="0" b="0"/>
                <wp:wrapSquare wrapText="bothSides"/>
                <wp:docPr id="1866433173" name="Text Box 1"/>
                <wp:cNvGraphicFramePr/>
                <a:graphic xmlns:a="http://schemas.openxmlformats.org/drawingml/2006/main">
                  <a:graphicData uri="http://schemas.microsoft.com/office/word/2010/wordprocessingShape">
                    <wps:wsp>
                      <wps:cNvSpPr txBox="1"/>
                      <wps:spPr>
                        <a:xfrm>
                          <a:off x="0" y="0"/>
                          <a:ext cx="3127375" cy="635"/>
                        </a:xfrm>
                        <a:prstGeom prst="rect">
                          <a:avLst/>
                        </a:prstGeom>
                        <a:solidFill>
                          <a:prstClr val="white"/>
                        </a:solidFill>
                        <a:ln>
                          <a:noFill/>
                        </a:ln>
                      </wps:spPr>
                      <wps:txbx>
                        <w:txbxContent>
                          <w:p w14:paraId="00FBC232" w14:textId="14BC0370" w:rsidR="00271BA8" w:rsidRPr="00632714" w:rsidRDefault="00271BA8" w:rsidP="00271BA8">
                            <w:pPr>
                              <w:pStyle w:val="Caption"/>
                              <w:rPr>
                                <w:sz w:val="22"/>
                                <w:szCs w:val="22"/>
                              </w:rPr>
                            </w:pPr>
                            <w:bookmarkStart w:id="44" w:name="_Toc215841133"/>
                            <w:r>
                              <w:t xml:space="preserve">Abbildung </w:t>
                            </w:r>
                            <w:r>
                              <w:fldChar w:fldCharType="begin"/>
                            </w:r>
                            <w:r>
                              <w:instrText xml:space="preserve"> SEQ Abbildung \* ARABIC </w:instrText>
                            </w:r>
                            <w:r>
                              <w:fldChar w:fldCharType="separate"/>
                            </w:r>
                            <w:r>
                              <w:rPr>
                                <w:noProof/>
                              </w:rPr>
                              <w:t>1</w:t>
                            </w:r>
                            <w:r>
                              <w:fldChar w:fldCharType="end"/>
                            </w:r>
                            <w:r>
                              <w:t xml:space="preserve"> - ESP32</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6A06F4" id="_x0000_t202" coordsize="21600,21600" o:spt="202" path="m,l,21600r21600,l21600,xe">
                <v:stroke joinstyle="miter"/>
                <v:path gradientshapeok="t" o:connecttype="rect"/>
              </v:shapetype>
              <v:shape id="Text Box 1" o:spid="_x0000_s1026" type="#_x0000_t202" style="position:absolute;left:0;text-align:left;margin-left:-70.9pt;margin-top:573.35pt;width:246.25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" stroked="f">
                <v:textbox style="mso-fit-shape-to-text:t" inset="0,0,0,0">
                  <w:txbxContent>
                    <w:p w14:paraId="00FBC232" w14:textId="14BC0370" w:rsidR="00271BA8" w:rsidRPr="00632714" w:rsidRDefault="00271BA8" w:rsidP="00271BA8">
                      <w:pPr>
                        <w:pStyle w:val="Caption"/>
                        <w:rPr>
                          <w:sz w:val="22"/>
                          <w:szCs w:val="22"/>
                        </w:rPr>
                      </w:pPr>
                      <w:bookmarkStart w:id="45" w:name="_Toc215841133"/>
                      <w:r>
                        <w:t xml:space="preserve">Abbildung </w:t>
                      </w:r>
                      <w:r>
                        <w:fldChar w:fldCharType="begin"/>
                      </w:r>
                      <w:r>
                        <w:instrText xml:space="preserve"> SEQ Abbildung \* ARABIC </w:instrText>
                      </w:r>
                      <w:r>
                        <w:fldChar w:fldCharType="separate"/>
                      </w:r>
                      <w:r>
                        <w:rPr>
                          <w:noProof/>
                        </w:rPr>
                        <w:t>1</w:t>
                      </w:r>
                      <w:r>
                        <w:fldChar w:fldCharType="end"/>
                      </w:r>
                      <w:r>
                        <w:t xml:space="preserve"> - ESP32</w:t>
                      </w:r>
                      <w:bookmarkEnd w:id="45"/>
                    </w:p>
                  </w:txbxContent>
                </v:textbox>
                <w10:wrap type="square"/>
              </v:shape>
            </w:pict>
          </mc:Fallback>
        </mc:AlternateContent>
      </w:r>
      <w:r w:rsidR="00EC4950" w:rsidRPr="007F0092">
        <w:drawing>
          <wp:anchor distT="0" distB="0" distL="114300" distR="114300" simplePos="0" relativeHeight="251658240" behindDoc="0" locked="0" layoutInCell="1" allowOverlap="1" wp14:anchorId="79CC9027" wp14:editId="5C7E188D">
            <wp:simplePos x="0" y="0"/>
            <wp:positionH relativeFrom="page">
              <wp:align>left</wp:align>
            </wp:positionH>
            <wp:positionV relativeFrom="paragraph">
              <wp:posOffset>4824095</wp:posOffset>
            </wp:positionV>
            <wp:extent cx="1673225" cy="3127375"/>
            <wp:effectExtent l="0" t="0" r="0" b="0"/>
            <wp:wrapSquare wrapText="bothSides"/>
            <wp:docPr id="26" name="Picture 25" descr="A close up of a circuit board&#10;&#10;AI-generated content may be incorrect.">
              <a:extLst xmlns:a="http://schemas.openxmlformats.org/drawingml/2006/main">
                <a:ext uri="{FF2B5EF4-FFF2-40B4-BE49-F238E27FC236}">
                  <a16:creationId xmlns:a16="http://schemas.microsoft.com/office/drawing/2014/main" id="{D1A22320-CB4E-3357-CFB8-DE16D41D5B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close up of a circuit board&#10;&#10;AI-generated content may be incorrect.">
                      <a:extLst>
                        <a:ext uri="{FF2B5EF4-FFF2-40B4-BE49-F238E27FC236}">
                          <a16:creationId xmlns:a16="http://schemas.microsoft.com/office/drawing/2014/main" id="{D1A22320-CB4E-3357-CFB8-DE16D41D5B05}"/>
                        </a:ext>
                      </a:extLst>
                    </pic:cNvPr>
                    <pic:cNvPicPr>
                      <a:picLocks noChangeAspect="1"/>
                    </pic:cNvPicPr>
                  </pic:nvPicPr>
                  <pic:blipFill>
                    <a:blip r:embed="rId16" cstate="print">
                      <a:extLst>
                        <a:ext uri="{28A0092B-C50C-407E-A947-70E740481C1C}">
                          <a14:useLocalDpi xmlns:a14="http://schemas.microsoft.com/office/drawing/2010/main" val="0"/>
                        </a:ext>
                      </a:extLst>
                    </a:blip>
                    <a:srcRect l="26460" t="17939" r="30875" b="22299"/>
                    <a:stretch>
                      <a:fillRect/>
                    </a:stretch>
                  </pic:blipFill>
                  <pic:spPr>
                    <a:xfrm rot="5400000">
                      <a:off x="0" y="0"/>
                      <a:ext cx="1673225" cy="31273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5" behindDoc="0" locked="0" layoutInCell="1" allowOverlap="1" wp14:anchorId="072F04F3" wp14:editId="1E0B7CC7">
                <wp:simplePos x="0" y="0"/>
                <wp:positionH relativeFrom="column">
                  <wp:posOffset>-487045</wp:posOffset>
                </wp:positionH>
                <wp:positionV relativeFrom="paragraph">
                  <wp:posOffset>5050790</wp:posOffset>
                </wp:positionV>
                <wp:extent cx="4315460" cy="635"/>
                <wp:effectExtent l="0" t="0" r="0" b="0"/>
                <wp:wrapSquare wrapText="bothSides"/>
                <wp:docPr id="1263692765" name="Text Box 1"/>
                <wp:cNvGraphicFramePr/>
                <a:graphic xmlns:a="http://schemas.openxmlformats.org/drawingml/2006/main">
                  <a:graphicData uri="http://schemas.microsoft.com/office/word/2010/wordprocessingShape">
                    <wps:wsp>
                      <wps:cNvSpPr txBox="1"/>
                      <wps:spPr>
                        <a:xfrm>
                          <a:off x="0" y="0"/>
                          <a:ext cx="4315460" cy="635"/>
                        </a:xfrm>
                        <a:prstGeom prst="rect">
                          <a:avLst/>
                        </a:prstGeom>
                        <a:solidFill>
                          <a:prstClr val="white"/>
                        </a:solidFill>
                        <a:ln>
                          <a:noFill/>
                        </a:ln>
                      </wps:spPr>
                      <wps:txbx>
                        <w:txbxContent>
                          <w:p w14:paraId="5F551A04" w14:textId="7E9E8143" w:rsidR="00271BA8" w:rsidRPr="007B3A61" w:rsidRDefault="00271BA8" w:rsidP="00271BA8">
                            <w:pPr>
                              <w:pStyle w:val="Caption"/>
                              <w:rPr>
                                <w:sz w:val="22"/>
                                <w:szCs w:val="22"/>
                              </w:rPr>
                            </w:pPr>
                            <w:bookmarkStart w:id="46" w:name="_Toc215841134"/>
                            <w:r>
                              <w:t xml:space="preserve">Abbildung </w:t>
                            </w:r>
                            <w:r>
                              <w:fldChar w:fldCharType="begin"/>
                            </w:r>
                            <w:r>
                              <w:instrText xml:space="preserve"> SEQ Abbildung \* ARABIC </w:instrText>
                            </w:r>
                            <w:r>
                              <w:fldChar w:fldCharType="separate"/>
                            </w:r>
                            <w:r>
                              <w:rPr>
                                <w:noProof/>
                              </w:rPr>
                              <w:t>2</w:t>
                            </w:r>
                            <w:r>
                              <w:fldChar w:fldCharType="end"/>
                            </w:r>
                            <w:r>
                              <w:t xml:space="preserve"> - Flowchart zu der Groben Funktionsweise</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2F04F3" id="_x0000_s1027" type="#_x0000_t202" style="position:absolute;left:0;text-align:left;margin-left:-38.35pt;margin-top:397.7pt;width:339.8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" stroked="f">
                <v:textbox style="mso-fit-shape-to-text:t" inset="0,0,0,0">
                  <w:txbxContent>
                    <w:p w14:paraId="5F551A04" w14:textId="7E9E8143" w:rsidR="00271BA8" w:rsidRPr="007B3A61" w:rsidRDefault="00271BA8" w:rsidP="00271BA8">
                      <w:pPr>
                        <w:pStyle w:val="Caption"/>
                        <w:rPr>
                          <w:sz w:val="22"/>
                          <w:szCs w:val="22"/>
                        </w:rPr>
                      </w:pPr>
                      <w:bookmarkStart w:id="47" w:name="_Toc215841134"/>
                      <w:r>
                        <w:t xml:space="preserve">Abbildung </w:t>
                      </w:r>
                      <w:r>
                        <w:fldChar w:fldCharType="begin"/>
                      </w:r>
                      <w:r>
                        <w:instrText xml:space="preserve"> SEQ Abbildung \* ARABIC </w:instrText>
                      </w:r>
                      <w:r>
                        <w:fldChar w:fldCharType="separate"/>
                      </w:r>
                      <w:r>
                        <w:rPr>
                          <w:noProof/>
                        </w:rPr>
                        <w:t>2</w:t>
                      </w:r>
                      <w:r>
                        <w:fldChar w:fldCharType="end"/>
                      </w:r>
                      <w:r>
                        <w:t xml:space="preserve"> - Flowchart zu der Groben Funktionsweise</w:t>
                      </w:r>
                      <w:bookmarkEnd w:id="47"/>
                    </w:p>
                  </w:txbxContent>
                </v:textbox>
                <w10:wrap type="square"/>
              </v:shape>
            </w:pict>
          </mc:Fallback>
        </mc:AlternateContent>
      </w:r>
      <w:r w:rsidR="00EC4950">
        <w:rPr>
          <w:noProof/>
        </w:rPr>
        <w:drawing>
          <wp:anchor distT="0" distB="0" distL="114300" distR="114300" simplePos="0" relativeHeight="251658252" behindDoc="1" locked="0" layoutInCell="1" allowOverlap="1" wp14:anchorId="6B0900A0" wp14:editId="73F75389">
            <wp:simplePos x="0" y="0"/>
            <wp:positionH relativeFrom="column">
              <wp:posOffset>-487045</wp:posOffset>
            </wp:positionH>
            <wp:positionV relativeFrom="paragraph">
              <wp:posOffset>0</wp:posOffset>
            </wp:positionV>
            <wp:extent cx="4315460" cy="4993640"/>
            <wp:effectExtent l="0" t="0" r="8890" b="0"/>
            <wp:wrapSquare wrapText="bothSides"/>
            <wp:docPr id="641077123" name="Picture 3" descr="A black backgroun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77123" name="Picture 3" descr="A black background with white squar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5460" cy="4993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6" behindDoc="0" locked="0" layoutInCell="1" allowOverlap="1" wp14:anchorId="608500F0" wp14:editId="609787ED">
                <wp:simplePos x="0" y="0"/>
                <wp:positionH relativeFrom="column">
                  <wp:posOffset>4084955</wp:posOffset>
                </wp:positionH>
                <wp:positionV relativeFrom="paragraph">
                  <wp:posOffset>4985385</wp:posOffset>
                </wp:positionV>
                <wp:extent cx="1997710" cy="635"/>
                <wp:effectExtent l="0" t="0" r="0" b="0"/>
                <wp:wrapSquare wrapText="bothSides"/>
                <wp:docPr id="1911021327" name="Text Box 1"/>
                <wp:cNvGraphicFramePr/>
                <a:graphic xmlns:a="http://schemas.openxmlformats.org/drawingml/2006/main">
                  <a:graphicData uri="http://schemas.microsoft.com/office/word/2010/wordprocessingShape">
                    <wps:wsp>
                      <wps:cNvSpPr txBox="1"/>
                      <wps:spPr>
                        <a:xfrm>
                          <a:off x="0" y="0"/>
                          <a:ext cx="1997710" cy="635"/>
                        </a:xfrm>
                        <a:prstGeom prst="rect">
                          <a:avLst/>
                        </a:prstGeom>
                        <a:solidFill>
                          <a:prstClr val="white"/>
                        </a:solidFill>
                        <a:ln>
                          <a:noFill/>
                        </a:ln>
                      </wps:spPr>
                      <wps:txbx>
                        <w:txbxContent>
                          <w:p w14:paraId="52A744C8" w14:textId="3D18E68D" w:rsidR="00271BA8" w:rsidRPr="005C6E76" w:rsidRDefault="00271BA8" w:rsidP="00271BA8">
                            <w:pPr>
                              <w:pStyle w:val="Caption"/>
                              <w:jc w:val="left"/>
                              <w:rPr>
                                <w:sz w:val="22"/>
                                <w:szCs w:val="22"/>
                              </w:rPr>
                            </w:pPr>
                            <w:bookmarkStart w:id="48" w:name="_Toc215841135"/>
                            <w:r>
                              <w:t xml:space="preserve">Abbildung </w:t>
                            </w:r>
                            <w:r>
                              <w:fldChar w:fldCharType="begin"/>
                            </w:r>
                            <w:r>
                              <w:instrText xml:space="preserve"> SEQ Abbildung \* ARABIC </w:instrText>
                            </w:r>
                            <w:r>
                              <w:fldChar w:fldCharType="separate"/>
                            </w:r>
                            <w:r>
                              <w:rPr>
                                <w:noProof/>
                              </w:rPr>
                              <w:t>3</w:t>
                            </w:r>
                            <w:r>
                              <w:fldChar w:fldCharType="end"/>
                            </w:r>
                            <w:r>
                              <w:t xml:space="preserve"> - Flowchart zu der Verwaltung des Alarms und dem Countdown</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8500F0" id="_x0000_s1028" type="#_x0000_t202" style="position:absolute;left:0;text-align:left;margin-left:321.65pt;margin-top:392.55pt;width:157.3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" stroked="f">
                <v:textbox style="mso-fit-shape-to-text:t" inset="0,0,0,0">
                  <w:txbxContent>
                    <w:p w14:paraId="52A744C8" w14:textId="3D18E68D" w:rsidR="00271BA8" w:rsidRPr="005C6E76" w:rsidRDefault="00271BA8" w:rsidP="00271BA8">
                      <w:pPr>
                        <w:pStyle w:val="Caption"/>
                        <w:jc w:val="left"/>
                        <w:rPr>
                          <w:sz w:val="22"/>
                          <w:szCs w:val="22"/>
                        </w:rPr>
                      </w:pPr>
                      <w:bookmarkStart w:id="49" w:name="_Toc215841135"/>
                      <w:r>
                        <w:t xml:space="preserve">Abbildung </w:t>
                      </w:r>
                      <w:r>
                        <w:fldChar w:fldCharType="begin"/>
                      </w:r>
                      <w:r>
                        <w:instrText xml:space="preserve"> SEQ Abbildung \* ARABIC </w:instrText>
                      </w:r>
                      <w:r>
                        <w:fldChar w:fldCharType="separate"/>
                      </w:r>
                      <w:r>
                        <w:rPr>
                          <w:noProof/>
                        </w:rPr>
                        <w:t>3</w:t>
                      </w:r>
                      <w:r>
                        <w:fldChar w:fldCharType="end"/>
                      </w:r>
                      <w:r>
                        <w:t xml:space="preserve"> - Flowchart zu der Verwaltung des Alarms und dem Countdown</w:t>
                      </w:r>
                      <w:bookmarkEnd w:id="49"/>
                    </w:p>
                  </w:txbxContent>
                </v:textbox>
                <w10:wrap type="square"/>
              </v:shape>
            </w:pict>
          </mc:Fallback>
        </mc:AlternateContent>
      </w:r>
      <w:r w:rsidR="00EC4950" w:rsidRPr="00ED3A0F">
        <w:drawing>
          <wp:anchor distT="0" distB="0" distL="114300" distR="114300" simplePos="0" relativeHeight="251658253" behindDoc="0" locked="0" layoutInCell="1" allowOverlap="1" wp14:anchorId="653D82CB" wp14:editId="6502DCE1">
            <wp:simplePos x="0" y="0"/>
            <wp:positionH relativeFrom="column">
              <wp:posOffset>4084955</wp:posOffset>
            </wp:positionH>
            <wp:positionV relativeFrom="paragraph">
              <wp:posOffset>0</wp:posOffset>
            </wp:positionV>
            <wp:extent cx="1997710" cy="4928235"/>
            <wp:effectExtent l="0" t="0" r="2540" b="5715"/>
            <wp:wrapSquare wrapText="bothSides"/>
            <wp:docPr id="3" name="Picture 4" descr="A black background with white squares&#10;&#10;AI-generated content may be incorrect.">
              <a:extLst xmlns:a="http://schemas.openxmlformats.org/drawingml/2006/main">
                <a:ext uri="{FF2B5EF4-FFF2-40B4-BE49-F238E27FC236}">
                  <a16:creationId xmlns:a16="http://schemas.microsoft.com/office/drawing/2014/main" id="{FB6898F7-0DA7-374A-BF8A-3CA2BD681E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ack background with white squares&#10;&#10;AI-generated content may be incorrect.">
                      <a:extLst>
                        <a:ext uri="{FF2B5EF4-FFF2-40B4-BE49-F238E27FC236}">
                          <a16:creationId xmlns:a16="http://schemas.microsoft.com/office/drawing/2014/main" id="{FB6898F7-0DA7-374A-BF8A-3CA2BD681EB6}"/>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997710" cy="4928235"/>
                    </a:xfrm>
                    <a:prstGeom prst="rect">
                      <a:avLst/>
                    </a:prstGeom>
                  </pic:spPr>
                </pic:pic>
              </a:graphicData>
            </a:graphic>
            <wp14:sizeRelH relativeFrom="margin">
              <wp14:pctWidth>0</wp14:pctWidth>
            </wp14:sizeRelH>
            <wp14:sizeRelV relativeFrom="margin">
              <wp14:pctHeight>0</wp14:pctHeight>
            </wp14:sizeRelV>
          </wp:anchor>
        </w:drawing>
      </w:r>
    </w:p>
    <w:p w14:paraId="6BB8F82A" w14:textId="77777777" w:rsidR="00EC4950" w:rsidRDefault="00EC4950" w:rsidP="00CF3144"/>
    <w:p w14:paraId="11488CAA" w14:textId="77777777" w:rsidR="00EC4950" w:rsidRDefault="00EC4950" w:rsidP="00CF3144"/>
    <w:p w14:paraId="2205EB9B" w14:textId="77777777" w:rsidR="00EC4950" w:rsidRDefault="007F0092" w:rsidP="00CF3144">
      <w:r>
        <w:t>Das</w:t>
      </w:r>
      <w:r w:rsidR="00465E8B">
        <w:t xml:space="preserve"> </w:t>
      </w:r>
      <w:proofErr w:type="spellStart"/>
      <w:r w:rsidR="0085600E">
        <w:t>E</w:t>
      </w:r>
      <w:r w:rsidR="004E3B48" w:rsidRPr="00465E8B">
        <w:t>ntscheiden</w:t>
      </w:r>
      <w:proofErr w:type="spellEnd"/>
      <w:r w:rsidR="00465E8B" w:rsidRPr="00465E8B">
        <w:t>, welche Teile wir brauchen, ist</w:t>
      </w:r>
      <w:r>
        <w:t xml:space="preserve"> auch ein </w:t>
      </w:r>
    </w:p>
    <w:p w14:paraId="7DE5DBE5" w14:textId="6C80BE00" w:rsidR="007F0092" w:rsidRDefault="007F0092" w:rsidP="00CF3144">
      <w:r>
        <w:t xml:space="preserve">wichtiger </w:t>
      </w:r>
      <w:r w:rsidR="00B503C7">
        <w:t>Teil</w:t>
      </w:r>
      <w:r>
        <w:t xml:space="preserve"> des </w:t>
      </w:r>
      <w:r w:rsidR="00B503C7">
        <w:t>Entscheides</w:t>
      </w:r>
      <w:r w:rsidR="00412790">
        <w:t>. Als Vorgabe haben wir als Micro</w:t>
      </w:r>
      <w:r w:rsidR="00532AD9">
        <w:t>c</w:t>
      </w:r>
      <w:r w:rsidR="00412790">
        <w:t xml:space="preserve">ontroller einen </w:t>
      </w:r>
      <w:r w:rsidR="00532AD9">
        <w:t>ESP</w:t>
      </w:r>
      <w:r w:rsidR="00412790">
        <w:t>32 benutzen müssen</w:t>
      </w:r>
      <w:r w:rsidR="00F03658">
        <w:t>.</w:t>
      </w:r>
      <w:r w:rsidR="00D07467" w:rsidRPr="00D07467">
        <w:t xml:space="preserve"> </w:t>
      </w:r>
    </w:p>
    <w:p w14:paraId="7A14F714" w14:textId="411935F6" w:rsidR="007F0092" w:rsidRDefault="007F0092" w:rsidP="00CF3144"/>
    <w:p w14:paraId="7554F8BE" w14:textId="77777777" w:rsidR="00F95EE3" w:rsidRDefault="00F95EE3" w:rsidP="00CF3144"/>
    <w:p w14:paraId="4629DC8F" w14:textId="77777777" w:rsidR="00F95EE3" w:rsidRDefault="00F95EE3" w:rsidP="00CF3144"/>
    <w:p w14:paraId="2DD1D0CF" w14:textId="77777777" w:rsidR="00F95EE3" w:rsidRDefault="00F95EE3" w:rsidP="00CF3144"/>
    <w:p w14:paraId="0AE3A126" w14:textId="77777777" w:rsidR="00F95EE3" w:rsidRDefault="00F95EE3" w:rsidP="00CF3144"/>
    <w:p w14:paraId="65075994" w14:textId="77777777" w:rsidR="00F95EE3" w:rsidRDefault="00F95EE3" w:rsidP="00CF3144"/>
    <w:p w14:paraId="50F9D120" w14:textId="77777777" w:rsidR="00F95EE3" w:rsidRDefault="00F95EE3" w:rsidP="00CF3144"/>
    <w:p w14:paraId="0329BD61" w14:textId="0CA0DA06" w:rsidR="00F95EE3" w:rsidRDefault="00271BA8" w:rsidP="00CF3144">
      <w:r>
        <w:rPr>
          <w:noProof/>
        </w:rPr>
        <mc:AlternateContent>
          <mc:Choice Requires="wps">
            <w:drawing>
              <wp:anchor distT="0" distB="0" distL="114300" distR="114300" simplePos="0" relativeHeight="251658258" behindDoc="0" locked="0" layoutInCell="1" allowOverlap="1" wp14:anchorId="64EC5934" wp14:editId="6F9AC06F">
                <wp:simplePos x="0" y="0"/>
                <wp:positionH relativeFrom="column">
                  <wp:posOffset>-577215</wp:posOffset>
                </wp:positionH>
                <wp:positionV relativeFrom="paragraph">
                  <wp:posOffset>1991995</wp:posOffset>
                </wp:positionV>
                <wp:extent cx="2816860" cy="635"/>
                <wp:effectExtent l="0" t="0" r="0" b="0"/>
                <wp:wrapSquare wrapText="bothSides"/>
                <wp:docPr id="1599286650" name="Text Box 1"/>
                <wp:cNvGraphicFramePr/>
                <a:graphic xmlns:a="http://schemas.openxmlformats.org/drawingml/2006/main">
                  <a:graphicData uri="http://schemas.microsoft.com/office/word/2010/wordprocessingShape">
                    <wps:wsp>
                      <wps:cNvSpPr txBox="1"/>
                      <wps:spPr>
                        <a:xfrm>
                          <a:off x="0" y="0"/>
                          <a:ext cx="2816860" cy="635"/>
                        </a:xfrm>
                        <a:prstGeom prst="rect">
                          <a:avLst/>
                        </a:prstGeom>
                        <a:solidFill>
                          <a:prstClr val="white"/>
                        </a:solidFill>
                        <a:ln>
                          <a:noFill/>
                        </a:ln>
                      </wps:spPr>
                      <wps:txbx>
                        <w:txbxContent>
                          <w:p w14:paraId="58FA9D82" w14:textId="09192D15" w:rsidR="00271BA8" w:rsidRPr="00E86CB5" w:rsidRDefault="00271BA8" w:rsidP="00271BA8">
                            <w:pPr>
                              <w:pStyle w:val="Caption"/>
                              <w:rPr>
                                <w:sz w:val="22"/>
                                <w:szCs w:val="22"/>
                              </w:rPr>
                            </w:pPr>
                            <w:bookmarkStart w:id="50" w:name="_Toc215841136"/>
                            <w:r>
                              <w:t xml:space="preserve">Abbildung </w:t>
                            </w:r>
                            <w:r>
                              <w:fldChar w:fldCharType="begin"/>
                            </w:r>
                            <w:r>
                              <w:instrText xml:space="preserve"> SEQ Abbildung \* ARABIC </w:instrText>
                            </w:r>
                            <w:r>
                              <w:fldChar w:fldCharType="separate"/>
                            </w:r>
                            <w:r>
                              <w:rPr>
                                <w:noProof/>
                              </w:rPr>
                              <w:t>4</w:t>
                            </w:r>
                            <w:r>
                              <w:fldChar w:fldCharType="end"/>
                            </w:r>
                            <w:r>
                              <w:t xml:space="preserve"> - Ultraschall- Distanzsensor</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EC5934" id="_x0000_s1029" type="#_x0000_t202" style="position:absolute;left:0;text-align:left;margin-left:-45.45pt;margin-top:156.85pt;width:221.8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LVGQIAAD8EAAAOAAAAZHJzL2Uyb0RvYy54bWysU1GP2jAMfp+0/xDlfRQ4DS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" stroked="f">
                <v:textbox style="mso-fit-shape-to-text:t" inset="0,0,0,0">
                  <w:txbxContent>
                    <w:p w14:paraId="58FA9D82" w14:textId="09192D15" w:rsidR="00271BA8" w:rsidRPr="00E86CB5" w:rsidRDefault="00271BA8" w:rsidP="00271BA8">
                      <w:pPr>
                        <w:pStyle w:val="Caption"/>
                        <w:rPr>
                          <w:sz w:val="22"/>
                          <w:szCs w:val="22"/>
                        </w:rPr>
                      </w:pPr>
                      <w:bookmarkStart w:id="51" w:name="_Toc215841136"/>
                      <w:r>
                        <w:t xml:space="preserve">Abbildung </w:t>
                      </w:r>
                      <w:r>
                        <w:fldChar w:fldCharType="begin"/>
                      </w:r>
                      <w:r>
                        <w:instrText xml:space="preserve"> SEQ Abbildung \* ARABIC </w:instrText>
                      </w:r>
                      <w:r>
                        <w:fldChar w:fldCharType="separate"/>
                      </w:r>
                      <w:r>
                        <w:rPr>
                          <w:noProof/>
                        </w:rPr>
                        <w:t>4</w:t>
                      </w:r>
                      <w:r>
                        <w:fldChar w:fldCharType="end"/>
                      </w:r>
                      <w:r>
                        <w:t xml:space="preserve"> - Ultraschall- Distanzsensor</w:t>
                      </w:r>
                      <w:bookmarkEnd w:id="51"/>
                    </w:p>
                  </w:txbxContent>
                </v:textbox>
                <w10:wrap type="square"/>
              </v:shape>
            </w:pict>
          </mc:Fallback>
        </mc:AlternateContent>
      </w:r>
      <w:r w:rsidRPr="007F0092">
        <w:drawing>
          <wp:anchor distT="0" distB="0" distL="114300" distR="114300" simplePos="0" relativeHeight="251658254" behindDoc="0" locked="0" layoutInCell="1" allowOverlap="1" wp14:anchorId="370B1ADA" wp14:editId="69943510">
            <wp:simplePos x="0" y="0"/>
            <wp:positionH relativeFrom="column">
              <wp:posOffset>-577389</wp:posOffset>
            </wp:positionH>
            <wp:positionV relativeFrom="paragraph">
              <wp:posOffset>97338</wp:posOffset>
            </wp:positionV>
            <wp:extent cx="2816860" cy="1837690"/>
            <wp:effectExtent l="0" t="0" r="21590" b="0"/>
            <wp:wrapSquare wrapText="bothSides"/>
            <wp:docPr id="5" name="Picture 4" descr="A close up of a device&#10;&#10;AI-generated content may be incorrect.">
              <a:extLst xmlns:a="http://schemas.openxmlformats.org/drawingml/2006/main">
                <a:ext uri="{FF2B5EF4-FFF2-40B4-BE49-F238E27FC236}">
                  <a16:creationId xmlns:a16="http://schemas.microsoft.com/office/drawing/2014/main" id="{ADBE5616-1529-EAED-2170-10177696DE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device&#10;&#10;AI-generated content may be incorrect.">
                      <a:extLst>
                        <a:ext uri="{FF2B5EF4-FFF2-40B4-BE49-F238E27FC236}">
                          <a16:creationId xmlns:a16="http://schemas.microsoft.com/office/drawing/2014/main" id="{ADBE5616-1529-EAED-2170-10177696DEF5}"/>
                        </a:ext>
                      </a:extLst>
                    </pic:cNvPr>
                    <pic:cNvPicPr>
                      <a:picLocks noChangeAspect="1"/>
                    </pic:cNvPicPr>
                  </pic:nvPicPr>
                  <pic:blipFill>
                    <a:blip r:embed="rId19" cstate="print">
                      <a:extLst>
                        <a:ext uri="{28A0092B-C50C-407E-A947-70E740481C1C}">
                          <a14:useLocalDpi xmlns:a14="http://schemas.microsoft.com/office/drawing/2010/main" val="0"/>
                        </a:ext>
                      </a:extLst>
                    </a:blip>
                    <a:srcRect l="33241" t="42154" r="30516" b="40110"/>
                    <a:stretch>
                      <a:fillRect/>
                    </a:stretch>
                  </pic:blipFill>
                  <pic:spPr>
                    <a:xfrm rot="207262">
                      <a:off x="0" y="0"/>
                      <a:ext cx="2816860" cy="1837690"/>
                    </a:xfrm>
                    <a:prstGeom prst="rect">
                      <a:avLst/>
                    </a:prstGeom>
                  </pic:spPr>
                </pic:pic>
              </a:graphicData>
            </a:graphic>
            <wp14:sizeRelH relativeFrom="margin">
              <wp14:pctWidth>0</wp14:pctWidth>
            </wp14:sizeRelH>
            <wp14:sizeRelV relativeFrom="margin">
              <wp14:pctHeight>0</wp14:pctHeight>
            </wp14:sizeRelV>
          </wp:anchor>
        </w:drawing>
      </w:r>
    </w:p>
    <w:p w14:paraId="35C86216" w14:textId="78AFF1EE" w:rsidR="001A225A" w:rsidRDefault="00FE5A06" w:rsidP="00CF3144">
      <w:r>
        <w:t>Neben dem E</w:t>
      </w:r>
      <w:r w:rsidR="00232860">
        <w:t>SP</w:t>
      </w:r>
      <w:r>
        <w:t xml:space="preserve">32 </w:t>
      </w:r>
      <w:r w:rsidR="00232860">
        <w:t>h</w:t>
      </w:r>
      <w:r>
        <w:t xml:space="preserve">aben </w:t>
      </w:r>
      <w:r w:rsidR="00B503C7">
        <w:t>wir</w:t>
      </w:r>
      <w:r>
        <w:t xml:space="preserve"> uns </w:t>
      </w:r>
      <w:r w:rsidR="00F03658">
        <w:t>auch</w:t>
      </w:r>
      <w:r>
        <w:t xml:space="preserve"> Für den </w:t>
      </w:r>
      <w:r w:rsidR="009E5471" w:rsidRPr="009E5471">
        <w:t>Ultrasonic-Distance-Sensor</w:t>
      </w:r>
      <w:r w:rsidR="009E5471">
        <w:t xml:space="preserve"> </w:t>
      </w:r>
      <w:r>
        <w:t>entschieden</w:t>
      </w:r>
      <w:r w:rsidR="006F6C27">
        <w:t>,</w:t>
      </w:r>
      <w:r>
        <w:t xml:space="preserve"> um </w:t>
      </w:r>
      <w:r w:rsidR="005749E5">
        <w:t>zu messen</w:t>
      </w:r>
      <w:r w:rsidR="001A225A">
        <w:t>,</w:t>
      </w:r>
      <w:r w:rsidR="005749E5">
        <w:t xml:space="preserve"> ob </w:t>
      </w:r>
      <w:r w:rsidR="004B4303">
        <w:t xml:space="preserve">die </w:t>
      </w:r>
      <w:r w:rsidR="00B503C7">
        <w:t>Tür</w:t>
      </w:r>
      <w:r w:rsidR="004B4303">
        <w:t xml:space="preserve"> offen oder geschlossen ist.</w:t>
      </w:r>
      <w:r w:rsidR="005749E5">
        <w:t xml:space="preserve"> </w:t>
      </w:r>
      <w:r w:rsidR="00F03658">
        <w:t xml:space="preserve">Der einzige </w:t>
      </w:r>
      <w:r w:rsidR="001A225A">
        <w:t>Nachteil</w:t>
      </w:r>
      <w:r w:rsidR="00F03658">
        <w:t xml:space="preserve"> ist</w:t>
      </w:r>
      <w:r w:rsidR="00793A7B">
        <w:t xml:space="preserve">, </w:t>
      </w:r>
      <w:r w:rsidR="00F03658">
        <w:t>da</w:t>
      </w:r>
      <w:r w:rsidR="00793A7B">
        <w:t>ss</w:t>
      </w:r>
      <w:r w:rsidR="00F03658">
        <w:t xml:space="preserve"> dieser Sensor manchmal falsche</w:t>
      </w:r>
      <w:r w:rsidR="004C071D">
        <w:t xml:space="preserve"> </w:t>
      </w:r>
      <w:r w:rsidR="00E95E43">
        <w:t>Daten</w:t>
      </w:r>
      <w:r w:rsidR="00F03658">
        <w:t xml:space="preserve"> liefert</w:t>
      </w:r>
      <w:r w:rsidR="0063528D">
        <w:t>,</w:t>
      </w:r>
      <w:r w:rsidR="004B4303">
        <w:t xml:space="preserve"> </w:t>
      </w:r>
      <w:r w:rsidR="0063528D" w:rsidRPr="0063528D">
        <w:t>da seine Schallwellen</w:t>
      </w:r>
      <w:r w:rsidR="0063528D">
        <w:t xml:space="preserve"> </w:t>
      </w:r>
      <w:r w:rsidR="001A225A">
        <w:t>reflektiert werden können.</w:t>
      </w:r>
    </w:p>
    <w:p w14:paraId="6D100BCC" w14:textId="54CA0F14" w:rsidR="007F0092" w:rsidRDefault="001A225A" w:rsidP="00CF3144">
      <w:r>
        <w:t xml:space="preserve">Im </w:t>
      </w:r>
      <w:r w:rsidR="00F30F60">
        <w:t>Gegensatz</w:t>
      </w:r>
      <w:r>
        <w:t xml:space="preserve"> zu unserer </w:t>
      </w:r>
      <w:r w:rsidR="00F30F60">
        <w:t>zweiten Option</w:t>
      </w:r>
      <w:r w:rsidR="00E41E5A">
        <w:t>, ein</w:t>
      </w:r>
      <w:r w:rsidR="00D145B6" w:rsidRPr="00D145B6">
        <w:t xml:space="preserve"> Laser und ein Lichtsensor</w:t>
      </w:r>
      <w:r w:rsidR="00916FA5">
        <w:t>,</w:t>
      </w:r>
      <w:r w:rsidR="00F30F60">
        <w:t xml:space="preserve"> ist es aber viel einfacher</w:t>
      </w:r>
      <w:r w:rsidR="00E41E5A">
        <w:t xml:space="preserve"> einzusetzen</w:t>
      </w:r>
      <w:r w:rsidR="00916FA5">
        <w:t xml:space="preserve">. Die Laser Kombo kann schnell </w:t>
      </w:r>
      <w:r w:rsidR="00455BD0">
        <w:t>abweichen,</w:t>
      </w:r>
      <w:r w:rsidR="00916FA5">
        <w:t xml:space="preserve"> </w:t>
      </w:r>
      <w:r w:rsidR="00E41E5A">
        <w:t>w</w:t>
      </w:r>
      <w:r w:rsidR="00916FA5">
        <w:t xml:space="preserve">ährend der Ultrasonic-Distance Sensor ungefähr immer die richtigen Daten </w:t>
      </w:r>
      <w:r w:rsidR="00B32A10">
        <w:t>liefert</w:t>
      </w:r>
      <w:r w:rsidR="00916FA5">
        <w:t>.</w:t>
      </w:r>
    </w:p>
    <w:p w14:paraId="164F8872" w14:textId="54D16CF5" w:rsidR="00B32A10" w:rsidRDefault="00B32A10" w:rsidP="00CF3144"/>
    <w:p w14:paraId="1D171D0D" w14:textId="7F777762" w:rsidR="004B4303" w:rsidRDefault="00271BA8" w:rsidP="00CF3144">
      <w:r>
        <w:rPr>
          <w:noProof/>
        </w:rPr>
        <mc:AlternateContent>
          <mc:Choice Requires="wps">
            <w:drawing>
              <wp:anchor distT="0" distB="0" distL="114300" distR="114300" simplePos="0" relativeHeight="251658259" behindDoc="0" locked="0" layoutInCell="1" allowOverlap="1" wp14:anchorId="19BE9442" wp14:editId="1793061F">
                <wp:simplePos x="0" y="0"/>
                <wp:positionH relativeFrom="column">
                  <wp:posOffset>-113030</wp:posOffset>
                </wp:positionH>
                <wp:positionV relativeFrom="paragraph">
                  <wp:posOffset>1995805</wp:posOffset>
                </wp:positionV>
                <wp:extent cx="1298575" cy="635"/>
                <wp:effectExtent l="0" t="0" r="0" b="0"/>
                <wp:wrapSquare wrapText="bothSides"/>
                <wp:docPr id="967231605" name="Text Box 1"/>
                <wp:cNvGraphicFramePr/>
                <a:graphic xmlns:a="http://schemas.openxmlformats.org/drawingml/2006/main">
                  <a:graphicData uri="http://schemas.microsoft.com/office/word/2010/wordprocessingShape">
                    <wps:wsp>
                      <wps:cNvSpPr txBox="1"/>
                      <wps:spPr>
                        <a:xfrm>
                          <a:off x="0" y="0"/>
                          <a:ext cx="1298575" cy="635"/>
                        </a:xfrm>
                        <a:prstGeom prst="rect">
                          <a:avLst/>
                        </a:prstGeom>
                        <a:solidFill>
                          <a:prstClr val="white"/>
                        </a:solidFill>
                        <a:ln>
                          <a:noFill/>
                        </a:ln>
                      </wps:spPr>
                      <wps:txbx>
                        <w:txbxContent>
                          <w:p w14:paraId="63522F2E" w14:textId="44736F66" w:rsidR="00271BA8" w:rsidRPr="00B954DB" w:rsidRDefault="00271BA8" w:rsidP="00271BA8">
                            <w:pPr>
                              <w:pStyle w:val="Caption"/>
                              <w:rPr>
                                <w:sz w:val="22"/>
                                <w:szCs w:val="22"/>
                              </w:rPr>
                            </w:pPr>
                            <w:bookmarkStart w:id="52" w:name="_Toc215841137"/>
                            <w:r>
                              <w:t xml:space="preserve">Abbildung </w:t>
                            </w:r>
                            <w:r>
                              <w:fldChar w:fldCharType="begin"/>
                            </w:r>
                            <w:r>
                              <w:instrText xml:space="preserve"> SEQ Abbildung \* ARABIC </w:instrText>
                            </w:r>
                            <w:r>
                              <w:fldChar w:fldCharType="separate"/>
                            </w:r>
                            <w:r>
                              <w:rPr>
                                <w:noProof/>
                              </w:rPr>
                              <w:t>5</w:t>
                            </w:r>
                            <w:r>
                              <w:fldChar w:fldCharType="end"/>
                            </w:r>
                            <w:r>
                              <w:t xml:space="preserve"> - Alarm</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E9442" id="_x0000_s1030" type="#_x0000_t202" style="position:absolute;left:0;text-align:left;margin-left:-8.9pt;margin-top:157.15pt;width:102.25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" stroked="f">
                <v:textbox style="mso-fit-shape-to-text:t" inset="0,0,0,0">
                  <w:txbxContent>
                    <w:p w14:paraId="63522F2E" w14:textId="44736F66" w:rsidR="00271BA8" w:rsidRPr="00B954DB" w:rsidRDefault="00271BA8" w:rsidP="00271BA8">
                      <w:pPr>
                        <w:pStyle w:val="Caption"/>
                        <w:rPr>
                          <w:sz w:val="22"/>
                          <w:szCs w:val="22"/>
                        </w:rPr>
                      </w:pPr>
                      <w:bookmarkStart w:id="53" w:name="_Toc215841137"/>
                      <w:r>
                        <w:t xml:space="preserve">Abbildung </w:t>
                      </w:r>
                      <w:r>
                        <w:fldChar w:fldCharType="begin"/>
                      </w:r>
                      <w:r>
                        <w:instrText xml:space="preserve"> SEQ Abbildung \* ARABIC </w:instrText>
                      </w:r>
                      <w:r>
                        <w:fldChar w:fldCharType="separate"/>
                      </w:r>
                      <w:r>
                        <w:rPr>
                          <w:noProof/>
                        </w:rPr>
                        <w:t>5</w:t>
                      </w:r>
                      <w:r>
                        <w:fldChar w:fldCharType="end"/>
                      </w:r>
                      <w:r>
                        <w:t xml:space="preserve"> - Alarm</w:t>
                      </w:r>
                      <w:bookmarkEnd w:id="53"/>
                    </w:p>
                  </w:txbxContent>
                </v:textbox>
                <w10:wrap type="square"/>
              </v:shape>
            </w:pict>
          </mc:Fallback>
        </mc:AlternateContent>
      </w:r>
      <w:r w:rsidR="00EC4950" w:rsidRPr="007F0092">
        <w:drawing>
          <wp:anchor distT="0" distB="0" distL="114300" distR="114300" simplePos="0" relativeHeight="251658241" behindDoc="0" locked="0" layoutInCell="1" allowOverlap="1" wp14:anchorId="0AEE9513" wp14:editId="4AA253C7">
            <wp:simplePos x="0" y="0"/>
            <wp:positionH relativeFrom="column">
              <wp:posOffset>-113119</wp:posOffset>
            </wp:positionH>
            <wp:positionV relativeFrom="paragraph">
              <wp:posOffset>9344</wp:posOffset>
            </wp:positionV>
            <wp:extent cx="1298575" cy="1929765"/>
            <wp:effectExtent l="0" t="0" r="34925" b="51435"/>
            <wp:wrapSquare wrapText="bothSides"/>
            <wp:docPr id="13" name="Picture 12" descr="A black square object with small metal pins&#10;&#10;AI-generated content may be incorrect.">
              <a:extLst xmlns:a="http://schemas.openxmlformats.org/drawingml/2006/main">
                <a:ext uri="{FF2B5EF4-FFF2-40B4-BE49-F238E27FC236}">
                  <a16:creationId xmlns:a16="http://schemas.microsoft.com/office/drawing/2014/main" id="{D82108BE-FF3F-552E-F3E8-7569E196E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ack square object with small metal pins&#10;&#10;AI-generated content may be incorrect.">
                      <a:extLst>
                        <a:ext uri="{FF2B5EF4-FFF2-40B4-BE49-F238E27FC236}">
                          <a16:creationId xmlns:a16="http://schemas.microsoft.com/office/drawing/2014/main" id="{D82108BE-FF3F-552E-F3E8-7569E196EA0C}"/>
                        </a:ext>
                      </a:extLst>
                    </pic:cNvPr>
                    <pic:cNvPicPr>
                      <a:picLocks noChangeAspect="1"/>
                    </pic:cNvPicPr>
                  </pic:nvPicPr>
                  <pic:blipFill>
                    <a:blip r:embed="rId20" cstate="print">
                      <a:extLst>
                        <a:ext uri="{28A0092B-C50C-407E-A947-70E740481C1C}">
                          <a14:useLocalDpi xmlns:a14="http://schemas.microsoft.com/office/drawing/2010/main" val="0"/>
                        </a:ext>
                      </a:extLst>
                    </a:blip>
                    <a:srcRect l="40937" t="34550" r="36625" b="40437"/>
                    <a:stretch>
                      <a:fillRect/>
                    </a:stretch>
                  </pic:blipFill>
                  <pic:spPr>
                    <a:xfrm rot="190451">
                      <a:off x="0" y="0"/>
                      <a:ext cx="1298575" cy="1929765"/>
                    </a:xfrm>
                    <a:prstGeom prst="rect">
                      <a:avLst/>
                    </a:prstGeom>
                  </pic:spPr>
                </pic:pic>
              </a:graphicData>
            </a:graphic>
            <wp14:sizeRelH relativeFrom="margin">
              <wp14:pctWidth>0</wp14:pctWidth>
            </wp14:sizeRelH>
            <wp14:sizeRelV relativeFrom="margin">
              <wp14:pctHeight>0</wp14:pctHeight>
            </wp14:sizeRelV>
          </wp:anchor>
        </w:drawing>
      </w:r>
    </w:p>
    <w:p w14:paraId="285CD4E6" w14:textId="2E1BA98C" w:rsidR="004B4303" w:rsidRDefault="004B4303" w:rsidP="00CF3144">
      <w:r>
        <w:t>Der</w:t>
      </w:r>
      <w:r w:rsidR="00DE2BBD">
        <w:t xml:space="preserve"> </w:t>
      </w:r>
      <w:r w:rsidR="00EC4950">
        <w:t>Alarm</w:t>
      </w:r>
      <w:r w:rsidR="00DE2BBD">
        <w:t xml:space="preserve"> ist </w:t>
      </w:r>
      <w:r w:rsidR="00394788">
        <w:t>da,</w:t>
      </w:r>
      <w:r w:rsidR="00DE2BBD">
        <w:t xml:space="preserve"> um </w:t>
      </w:r>
      <w:r w:rsidR="00FB7F37">
        <w:t>den Alarm auszulösen</w:t>
      </w:r>
      <w:r w:rsidR="00B503C7">
        <w:t>,</w:t>
      </w:r>
      <w:r w:rsidR="00FB7F37">
        <w:t xml:space="preserve"> </w:t>
      </w:r>
      <w:r w:rsidR="00455BD0">
        <w:t>w</w:t>
      </w:r>
      <w:r w:rsidR="00FB7F37">
        <w:t xml:space="preserve">enn </w:t>
      </w:r>
      <w:r w:rsidR="00B503C7">
        <w:t>eine vorgegebene Zeit abläuft.</w:t>
      </w:r>
      <w:r w:rsidR="0091105F">
        <w:t xml:space="preserve"> Es </w:t>
      </w:r>
      <w:r w:rsidR="00455BD0">
        <w:t>g</w:t>
      </w:r>
      <w:r w:rsidR="008956F8">
        <w:t>ibt</w:t>
      </w:r>
      <w:r w:rsidR="0091105F">
        <w:t xml:space="preserve"> dort ke</w:t>
      </w:r>
      <w:r w:rsidR="008956F8">
        <w:t>ine Wahl da er die einzige sinnvolle Option ist.</w:t>
      </w:r>
    </w:p>
    <w:p w14:paraId="27FA4E50" w14:textId="44692744" w:rsidR="00B503C7" w:rsidRDefault="00B503C7" w:rsidP="00CF3144"/>
    <w:p w14:paraId="37D860B6" w14:textId="115A7A06" w:rsidR="00B32A10" w:rsidRDefault="00B32A10" w:rsidP="00CF3144"/>
    <w:p w14:paraId="2527EB6B" w14:textId="66178E1D" w:rsidR="00B32A10" w:rsidRDefault="00B32A10" w:rsidP="00CF3144"/>
    <w:p w14:paraId="7D70ED27" w14:textId="336A66E5" w:rsidR="00B32A10" w:rsidRDefault="00EF29A0" w:rsidP="00CF3144">
      <w:r>
        <w:rPr>
          <w:noProof/>
        </w:rPr>
        <mc:AlternateContent>
          <mc:Choice Requires="wps">
            <w:drawing>
              <wp:anchor distT="0" distB="0" distL="114300" distR="114300" simplePos="0" relativeHeight="251658243" behindDoc="0" locked="0" layoutInCell="1" allowOverlap="1" wp14:anchorId="4B578004" wp14:editId="5C03DFAD">
                <wp:simplePos x="0" y="0"/>
                <wp:positionH relativeFrom="column">
                  <wp:posOffset>72390</wp:posOffset>
                </wp:positionH>
                <wp:positionV relativeFrom="paragraph">
                  <wp:posOffset>2564765</wp:posOffset>
                </wp:positionV>
                <wp:extent cx="3732530" cy="635"/>
                <wp:effectExtent l="0" t="0" r="0" b="0"/>
                <wp:wrapSquare wrapText="bothSides"/>
                <wp:docPr id="103747986" name="Text Box 1"/>
                <wp:cNvGraphicFramePr/>
                <a:graphic xmlns:a="http://schemas.openxmlformats.org/drawingml/2006/main">
                  <a:graphicData uri="http://schemas.microsoft.com/office/word/2010/wordprocessingShape">
                    <wps:wsp>
                      <wps:cNvSpPr txBox="1"/>
                      <wps:spPr>
                        <a:xfrm>
                          <a:off x="0" y="0"/>
                          <a:ext cx="3732530" cy="635"/>
                        </a:xfrm>
                        <a:prstGeom prst="rect">
                          <a:avLst/>
                        </a:prstGeom>
                        <a:solidFill>
                          <a:prstClr val="white"/>
                        </a:solidFill>
                        <a:ln>
                          <a:noFill/>
                        </a:ln>
                      </wps:spPr>
                      <wps:txbx>
                        <w:txbxContent>
                          <w:p w14:paraId="1BB449A7" w14:textId="04E5360D" w:rsidR="00EF29A0" w:rsidRPr="00FA3355" w:rsidRDefault="00EF29A0" w:rsidP="00EF29A0">
                            <w:pPr>
                              <w:pStyle w:val="Caption"/>
                              <w:rPr>
                                <w:sz w:val="22"/>
                                <w:szCs w:val="22"/>
                              </w:rPr>
                            </w:pPr>
                            <w:bookmarkStart w:id="54" w:name="_Toc215841138"/>
                            <w:r>
                              <w:t xml:space="preserve">Abbildung </w:t>
                            </w:r>
                            <w:r>
                              <w:fldChar w:fldCharType="begin"/>
                            </w:r>
                            <w:r>
                              <w:instrText xml:space="preserve"> SEQ Abbildung \* ARABIC </w:instrText>
                            </w:r>
                            <w:r>
                              <w:fldChar w:fldCharType="separate"/>
                            </w:r>
                            <w:r>
                              <w:fldChar w:fldCharType="end"/>
                            </w:r>
                            <w:r>
                              <w:t xml:space="preserve"> </w:t>
                            </w:r>
                            <w:r w:rsidR="00271BA8">
                              <w:t>-</w:t>
                            </w:r>
                            <w:r>
                              <w:t xml:space="preserve"> 7 Segment Display</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78004" id="_x0000_s1031" type="#_x0000_t202" style="position:absolute;left:0;text-align:left;margin-left:5.7pt;margin-top:201.95pt;width:293.9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" stroked="f">
                <v:textbox style="mso-fit-shape-to-text:t" inset="0,0,0,0">
                  <w:txbxContent>
                    <w:p w14:paraId="1BB449A7" w14:textId="04E5360D" w:rsidR="00EF29A0" w:rsidRPr="00FA3355" w:rsidRDefault="00EF29A0" w:rsidP="00EF29A0">
                      <w:pPr>
                        <w:pStyle w:val="Caption"/>
                        <w:rPr>
                          <w:sz w:val="22"/>
                          <w:szCs w:val="22"/>
                        </w:rPr>
                      </w:pPr>
                      <w:bookmarkStart w:id="55" w:name="_Toc215841138"/>
                      <w:r>
                        <w:t xml:space="preserve">Abbildung </w:t>
                      </w:r>
                      <w:r>
                        <w:fldChar w:fldCharType="begin"/>
                      </w:r>
                      <w:r>
                        <w:instrText xml:space="preserve"> SEQ Abbildung \* ARABIC </w:instrText>
                      </w:r>
                      <w:r>
                        <w:fldChar w:fldCharType="separate"/>
                      </w:r>
                      <w:r>
                        <w:fldChar w:fldCharType="end"/>
                      </w:r>
                      <w:r>
                        <w:t xml:space="preserve"> </w:t>
                      </w:r>
                      <w:r w:rsidR="00271BA8">
                        <w:t>-</w:t>
                      </w:r>
                      <w:r>
                        <w:t xml:space="preserve"> 7 Segment Display</w:t>
                      </w:r>
                      <w:bookmarkEnd w:id="55"/>
                    </w:p>
                  </w:txbxContent>
                </v:textbox>
                <w10:wrap type="square"/>
              </v:shape>
            </w:pict>
          </mc:Fallback>
        </mc:AlternateContent>
      </w:r>
    </w:p>
    <w:p w14:paraId="6DD46D9A" w14:textId="13FA2BC5" w:rsidR="00B32A10" w:rsidRDefault="00EC4950" w:rsidP="00CF3144">
      <w:r w:rsidRPr="007F0092">
        <w:drawing>
          <wp:anchor distT="0" distB="0" distL="114300" distR="114300" simplePos="0" relativeHeight="251658242" behindDoc="0" locked="0" layoutInCell="1" allowOverlap="1" wp14:anchorId="26106F0E" wp14:editId="620F6C81">
            <wp:simplePos x="0" y="0"/>
            <wp:positionH relativeFrom="page">
              <wp:posOffset>1936115</wp:posOffset>
            </wp:positionH>
            <wp:positionV relativeFrom="paragraph">
              <wp:posOffset>24130</wp:posOffset>
            </wp:positionV>
            <wp:extent cx="977900" cy="3732530"/>
            <wp:effectExtent l="0" t="0" r="26035" b="0"/>
            <wp:wrapSquare wrapText="bothSides"/>
            <wp:docPr id="24" name="Picture 23" descr="A black and white digital display&#10;&#10;AI-generated content may be incorrect.">
              <a:extLst xmlns:a="http://schemas.openxmlformats.org/drawingml/2006/main">
                <a:ext uri="{FF2B5EF4-FFF2-40B4-BE49-F238E27FC236}">
                  <a16:creationId xmlns:a16="http://schemas.microsoft.com/office/drawing/2014/main" id="{98DCE5B6-5C3A-E277-66AC-78BA2465F6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black and white digital display&#10;&#10;AI-generated content may be incorrect.">
                      <a:extLst>
                        <a:ext uri="{FF2B5EF4-FFF2-40B4-BE49-F238E27FC236}">
                          <a16:creationId xmlns:a16="http://schemas.microsoft.com/office/drawing/2014/main" id="{98DCE5B6-5C3A-E277-66AC-78BA2465F623}"/>
                        </a:ext>
                      </a:extLst>
                    </pic:cNvPr>
                    <pic:cNvPicPr>
                      <a:picLocks noChangeAspect="1"/>
                    </pic:cNvPicPr>
                  </pic:nvPicPr>
                  <pic:blipFill>
                    <a:blip r:embed="rId21" cstate="print">
                      <a:extLst>
                        <a:ext uri="{28A0092B-C50C-407E-A947-70E740481C1C}">
                          <a14:useLocalDpi xmlns:a14="http://schemas.microsoft.com/office/drawing/2010/main" val="0"/>
                        </a:ext>
                      </a:extLst>
                    </a:blip>
                    <a:srcRect l="35361" t="11775" r="41381" b="21679"/>
                    <a:stretch>
                      <a:fillRect/>
                    </a:stretch>
                  </pic:blipFill>
                  <pic:spPr>
                    <a:xfrm rot="16041324">
                      <a:off x="0" y="0"/>
                      <a:ext cx="977900" cy="3732530"/>
                    </a:xfrm>
                    <a:prstGeom prst="rect">
                      <a:avLst/>
                    </a:prstGeom>
                  </pic:spPr>
                </pic:pic>
              </a:graphicData>
            </a:graphic>
            <wp14:sizeRelH relativeFrom="margin">
              <wp14:pctWidth>0</wp14:pctWidth>
            </wp14:sizeRelH>
            <wp14:sizeRelV relativeFrom="margin">
              <wp14:pctHeight>0</wp14:pctHeight>
            </wp14:sizeRelV>
          </wp:anchor>
        </w:drawing>
      </w:r>
    </w:p>
    <w:p w14:paraId="33BEEFB1" w14:textId="740D4975" w:rsidR="00B32A10" w:rsidRDefault="00B32A10" w:rsidP="00CF3144"/>
    <w:p w14:paraId="36BB5ACB" w14:textId="36EBB54D" w:rsidR="00B32A10" w:rsidRDefault="00B32A10" w:rsidP="00CF3144"/>
    <w:p w14:paraId="7F5F21E7" w14:textId="3C8DC05D" w:rsidR="00B503C7" w:rsidRPr="00B503C7" w:rsidRDefault="008956F8" w:rsidP="00CF3144">
      <w:r>
        <w:t>Das Seven Segment</w:t>
      </w:r>
      <w:r w:rsidR="00B503C7">
        <w:t xml:space="preserve"> Display zeigt an wie viel </w:t>
      </w:r>
      <w:r w:rsidR="00394788">
        <w:t>Zeit</w:t>
      </w:r>
      <w:r w:rsidR="00B503C7">
        <w:t xml:space="preserve"> man noch </w:t>
      </w:r>
      <w:r w:rsidR="0056617A">
        <w:t>zur Verfügung</w:t>
      </w:r>
      <w:r w:rsidR="00B503C7">
        <w:t xml:space="preserve"> hat. </w:t>
      </w:r>
      <w:r w:rsidR="0056617A">
        <w:t xml:space="preserve">Wir mussten uns </w:t>
      </w:r>
      <w:r w:rsidR="00482976">
        <w:t>z</w:t>
      </w:r>
      <w:r w:rsidR="0056617A">
        <w:t xml:space="preserve">wischen einem OLED und </w:t>
      </w:r>
      <w:r w:rsidR="00542934">
        <w:t>d</w:t>
      </w:r>
      <w:r w:rsidR="0056617A">
        <w:t xml:space="preserve">em Seven Segment </w:t>
      </w:r>
      <w:r w:rsidR="00D039E3">
        <w:t>e</w:t>
      </w:r>
      <w:r w:rsidR="0056617A">
        <w:t>ntscheiden</w:t>
      </w:r>
      <w:r w:rsidR="002C6B8E">
        <w:t xml:space="preserve">. Der OLED </w:t>
      </w:r>
      <w:r w:rsidR="0020088C">
        <w:t>h</w:t>
      </w:r>
      <w:r w:rsidR="002C6B8E">
        <w:t xml:space="preserve">ätte einen </w:t>
      </w:r>
      <w:r w:rsidR="0003406C">
        <w:t>g</w:t>
      </w:r>
      <w:r w:rsidR="002C6B8E">
        <w:t xml:space="preserve">rösseren Anwendungsbereich als der </w:t>
      </w:r>
      <w:r w:rsidR="0076749E">
        <w:t>Seven</w:t>
      </w:r>
      <w:r w:rsidR="002C6B8E">
        <w:t xml:space="preserve"> </w:t>
      </w:r>
      <w:r w:rsidR="0076749E">
        <w:t>Segment</w:t>
      </w:r>
      <w:r w:rsidR="002C6B8E">
        <w:t xml:space="preserve"> aber da </w:t>
      </w:r>
      <w:r w:rsidR="0076749E">
        <w:t>wir</w:t>
      </w:r>
      <w:r w:rsidR="002C6B8E">
        <w:t xml:space="preserve"> nur </w:t>
      </w:r>
      <w:r w:rsidR="00507913">
        <w:t>Z</w:t>
      </w:r>
      <w:r w:rsidR="002C6B8E">
        <w:t>ahlen anzeigen wollten</w:t>
      </w:r>
      <w:r w:rsidR="003235CD">
        <w:t>,</w:t>
      </w:r>
      <w:r w:rsidR="002C6B8E">
        <w:t xml:space="preserve"> </w:t>
      </w:r>
      <w:r w:rsidR="003235CD" w:rsidRPr="003235CD">
        <w:t>macht das Seven-Segment-Display mehr Sinn</w:t>
      </w:r>
      <w:r w:rsidR="0076749E">
        <w:t>.</w:t>
      </w:r>
    </w:p>
    <w:p w14:paraId="1E3BFE2A" w14:textId="312482F5" w:rsidR="007F0092" w:rsidRPr="002D5D12" w:rsidRDefault="007F0092" w:rsidP="00CF3144"/>
    <w:p w14:paraId="6D58B249" w14:textId="53CD7AD3" w:rsidR="007F0092" w:rsidRPr="002D5D12" w:rsidRDefault="007F0092" w:rsidP="00CF3144"/>
    <w:p w14:paraId="134EACAD" w14:textId="77777777" w:rsidR="00B32A10" w:rsidRDefault="00B32A10" w:rsidP="00CF3144"/>
    <w:p w14:paraId="4566108A" w14:textId="77777777" w:rsidR="00B32A10" w:rsidRDefault="00B32A10" w:rsidP="00CF3144"/>
    <w:p w14:paraId="4233250E" w14:textId="77777777" w:rsidR="00B32A10" w:rsidRPr="00B503C7" w:rsidRDefault="00B32A10" w:rsidP="00CF3144"/>
    <w:p w14:paraId="19192FEF" w14:textId="439A49CA" w:rsidR="002B5FF0" w:rsidRDefault="0069627B" w:rsidP="000B2238">
      <w:pPr>
        <w:pStyle w:val="Heading2"/>
        <w:ind w:left="851" w:hanging="851"/>
      </w:pPr>
      <w:bookmarkStart w:id="56" w:name="_Toc215837587"/>
      <w:r>
        <w:t>Realisieren</w:t>
      </w:r>
      <w:bookmarkEnd w:id="56"/>
    </w:p>
    <w:p w14:paraId="0D86AE99" w14:textId="5895F760" w:rsidR="000F07F3" w:rsidRDefault="004F6793" w:rsidP="00391DD0">
      <w:pPr>
        <w:jc w:val="left"/>
      </w:pPr>
      <w:r>
        <w:t xml:space="preserve">Das Realisieren </w:t>
      </w:r>
      <w:r w:rsidR="000B492F">
        <w:t>u</w:t>
      </w:r>
      <w:r>
        <w:t xml:space="preserve">nseres Projektes </w:t>
      </w:r>
      <w:r w:rsidR="00EF29A0">
        <w:t>war</w:t>
      </w:r>
      <w:r>
        <w:t xml:space="preserve"> grösstenteils </w:t>
      </w:r>
      <w:r w:rsidR="00EF29A0">
        <w:t>reibungslos</w:t>
      </w:r>
      <w:r w:rsidR="000F07F3">
        <w:t>.</w:t>
      </w:r>
      <w:r>
        <w:t xml:space="preserve"> </w:t>
      </w:r>
    </w:p>
    <w:p w14:paraId="2AEB1864" w14:textId="3066DD61" w:rsidR="006C2F5F" w:rsidRDefault="006C2F5F" w:rsidP="006C2F5F">
      <w:r>
        <w:t>Danach haben wir mit der praktischen Arbeit begonnen. Wir haben verschiedene Komponenten in Betrieb genommen und sie später zu einem funktionierenden Gesamtsystem verbunden. Durch die gute Aufteilung der Aufgaben konnten wir effizient arbeiten und schnell ein funktionsfähiges Produkt entwickeln.</w:t>
      </w:r>
    </w:p>
    <w:p w14:paraId="585B3559" w14:textId="15BE0BFC" w:rsidR="0069627B" w:rsidRDefault="00B52DCA" w:rsidP="00391DD0">
      <w:pPr>
        <w:jc w:val="left"/>
      </w:pPr>
      <w:r>
        <w:t xml:space="preserve">Wir mussten die </w:t>
      </w:r>
      <w:r w:rsidR="00EF29A0">
        <w:t>Distanz</w:t>
      </w:r>
      <w:r>
        <w:t xml:space="preserve"> von der Tür zu einem </w:t>
      </w:r>
      <w:r w:rsidR="00EF29A0">
        <w:t>Sensor</w:t>
      </w:r>
      <w:r>
        <w:t xml:space="preserve"> messen. </w:t>
      </w:r>
      <w:r w:rsidR="0069627B">
        <w:t xml:space="preserve">Um dies zu messen, haben wir einen </w:t>
      </w:r>
      <w:r w:rsidR="00C10208">
        <w:t>Ultraschall</w:t>
      </w:r>
      <w:r w:rsidR="007515CB">
        <w:t>s</w:t>
      </w:r>
      <w:r w:rsidR="00C10208">
        <w:t>ensor</w:t>
      </w:r>
      <w:r w:rsidR="0069627B">
        <w:t xml:space="preserve"> eingesetzt. Der Sensor kann die </w:t>
      </w:r>
      <w:r w:rsidR="00C10208">
        <w:t>Distanz</w:t>
      </w:r>
      <w:r w:rsidR="0069627B">
        <w:t xml:space="preserve"> zu der </w:t>
      </w:r>
      <w:r w:rsidR="007E03A9">
        <w:t>Tür</w:t>
      </w:r>
      <w:r w:rsidR="0069627B">
        <w:t xml:space="preserve"> messen, wenn man ihn richtig platziert. Ab einem bestimmten </w:t>
      </w:r>
      <w:r w:rsidR="00C10208">
        <w:t>Grenzwert</w:t>
      </w:r>
      <w:r w:rsidR="0069627B">
        <w:t xml:space="preserve"> von </w:t>
      </w:r>
      <w:r w:rsidR="00C10208">
        <w:t>Distanz</w:t>
      </w:r>
      <w:r w:rsidR="0069627B">
        <w:t xml:space="preserve">, kann man annehmen, dass die </w:t>
      </w:r>
      <w:r w:rsidR="00C10208">
        <w:t>Tür</w:t>
      </w:r>
      <w:r w:rsidR="0069627B">
        <w:t xml:space="preserve"> geschlossen ist. Wenn die Tür geschlossen ist</w:t>
      </w:r>
      <w:r w:rsidR="006B697C">
        <w:t>,</w:t>
      </w:r>
      <w:r w:rsidR="0069627B">
        <w:t xml:space="preserve"> kann man die </w:t>
      </w:r>
      <w:r w:rsidR="00C10208">
        <w:t>Toilette</w:t>
      </w:r>
      <w:r w:rsidR="0069627B">
        <w:t xml:space="preserve"> als besetzt markieren. Sonst kann die </w:t>
      </w:r>
      <w:r w:rsidR="00C10208">
        <w:t>Toilette</w:t>
      </w:r>
      <w:r w:rsidR="0069627B">
        <w:t xml:space="preserve"> als frei markiert werden</w:t>
      </w:r>
      <w:r w:rsidR="006F6A65">
        <w:t>.</w:t>
      </w:r>
      <w:r>
        <w:t xml:space="preserve"> Wir haben den Grenzwert von 85</w:t>
      </w:r>
      <w:r w:rsidR="006B697C">
        <w:t xml:space="preserve"> </w:t>
      </w:r>
      <w:r>
        <w:t>cm benutzt.</w:t>
      </w:r>
    </w:p>
    <w:p w14:paraId="130F298C" w14:textId="77777777" w:rsidR="00D14E01" w:rsidRDefault="00D14E01" w:rsidP="00391DD0">
      <w:pPr>
        <w:jc w:val="left"/>
      </w:pPr>
    </w:p>
    <w:p w14:paraId="65EAB8F4" w14:textId="3A5A317A" w:rsidR="004D2478" w:rsidRDefault="00D14E01" w:rsidP="00391DD0">
      <w:pPr>
        <w:jc w:val="left"/>
      </w:pPr>
      <w:r>
        <w:t xml:space="preserve">Wir hatten einige Probleme mit dem Publishen von MQTT daten auf den ESP32s. </w:t>
      </w:r>
      <w:r w:rsidR="004F306D">
        <w:t xml:space="preserve">Es stellte sich heraus, </w:t>
      </w:r>
      <w:proofErr w:type="gramStart"/>
      <w:r w:rsidR="00F34F1E">
        <w:t>das</w:t>
      </w:r>
      <w:proofErr w:type="gramEnd"/>
      <w:r w:rsidR="00F34F1E">
        <w:t xml:space="preserve"> die </w:t>
      </w:r>
      <w:proofErr w:type="gramStart"/>
      <w:r w:rsidR="008F7F08">
        <w:t>publish(</w:t>
      </w:r>
      <w:proofErr w:type="gramEnd"/>
      <w:r w:rsidR="008F7F08">
        <w:t xml:space="preserve">) aufrufe zufällig </w:t>
      </w:r>
      <w:r w:rsidR="008D5970">
        <w:t xml:space="preserve">mehrere </w:t>
      </w:r>
      <w:proofErr w:type="spellStart"/>
      <w:r w:rsidR="008D5970">
        <w:t>minuten</w:t>
      </w:r>
      <w:proofErr w:type="spellEnd"/>
      <w:r w:rsidR="008D5970">
        <w:t xml:space="preserve"> lang gewartet haben.</w:t>
      </w:r>
      <w:r w:rsidR="004D2478">
        <w:t xml:space="preserve"> Das hat </w:t>
      </w:r>
      <w:proofErr w:type="spellStart"/>
      <w:r w:rsidR="004D2478">
        <w:t>gazu</w:t>
      </w:r>
      <w:proofErr w:type="spellEnd"/>
      <w:r w:rsidR="004D2478">
        <w:t xml:space="preserve"> geführt, </w:t>
      </w:r>
      <w:proofErr w:type="gramStart"/>
      <w:r w:rsidR="004D2478">
        <w:t>das</w:t>
      </w:r>
      <w:proofErr w:type="gramEnd"/>
      <w:r w:rsidR="004D2478">
        <w:t xml:space="preserve"> der </w:t>
      </w:r>
      <w:proofErr w:type="spellStart"/>
      <w:r w:rsidR="004D2478">
        <w:t>Timer</w:t>
      </w:r>
      <w:proofErr w:type="spellEnd"/>
      <w:r w:rsidR="004D2478">
        <w:t xml:space="preserve"> nicht </w:t>
      </w:r>
      <w:proofErr w:type="spellStart"/>
      <w:r w:rsidR="004D2478">
        <w:t>akutalisiert</w:t>
      </w:r>
      <w:proofErr w:type="spellEnd"/>
      <w:r w:rsidR="004D2478">
        <w:t xml:space="preserve"> wird.</w:t>
      </w:r>
      <w:r w:rsidR="008D5970">
        <w:t xml:space="preserve"> Wir haben nicht herausgefunden, </w:t>
      </w:r>
      <w:r w:rsidR="002A7EE6">
        <w:t xml:space="preserve">warum das passiert, aber </w:t>
      </w:r>
      <w:r w:rsidR="005047F8">
        <w:t>wir konnten</w:t>
      </w:r>
      <w:r w:rsidR="004D2478">
        <w:t xml:space="preserve"> das Problem mit dem </w:t>
      </w:r>
      <w:proofErr w:type="spellStart"/>
      <w:r w:rsidR="004D2478">
        <w:t>Timer</w:t>
      </w:r>
      <w:proofErr w:type="spellEnd"/>
      <w:r w:rsidR="004D2478">
        <w:t xml:space="preserve"> lösen, in dem mir das </w:t>
      </w:r>
      <w:proofErr w:type="spellStart"/>
      <w:r w:rsidR="004D2478">
        <w:t>Displayen</w:t>
      </w:r>
      <w:proofErr w:type="spellEnd"/>
      <w:r w:rsidR="004D2478">
        <w:t xml:space="preserve"> vom </w:t>
      </w:r>
      <w:proofErr w:type="spellStart"/>
      <w:r w:rsidR="004D2478">
        <w:t>Timer</w:t>
      </w:r>
      <w:proofErr w:type="spellEnd"/>
      <w:r w:rsidR="004D2478">
        <w:t xml:space="preserve"> auf einen anderen Thread ausführten.</w:t>
      </w:r>
    </w:p>
    <w:p w14:paraId="6CB67010" w14:textId="435412E0" w:rsidR="00967093" w:rsidRDefault="00475F20" w:rsidP="00967093">
      <w:pPr>
        <w:jc w:val="left"/>
      </w:pPr>
      <w:r>
        <w:t xml:space="preserve">Uns ist auch aufgefallen, dass es mehrere </w:t>
      </w:r>
      <w:r w:rsidR="004A6E8B">
        <w:t>Arten</w:t>
      </w:r>
      <w:r>
        <w:t xml:space="preserve"> von Alarmen gibt. </w:t>
      </w:r>
      <w:r w:rsidR="00C53F29">
        <w:t xml:space="preserve">Der «Normale» Alarm, macht einen lauten </w:t>
      </w:r>
      <w:r w:rsidR="00685A3F">
        <w:t>Ton</w:t>
      </w:r>
      <w:r w:rsidR="002C1623">
        <w:t xml:space="preserve">, der </w:t>
      </w:r>
      <w:r w:rsidR="0066634C">
        <w:t>«Klicker» Alarm, macht einfach einen «</w:t>
      </w:r>
      <w:r w:rsidR="004A6E8B">
        <w:t>Klick</w:t>
      </w:r>
      <w:r w:rsidR="0066634C">
        <w:t xml:space="preserve">», wenn </w:t>
      </w:r>
      <w:r w:rsidR="00D213CD">
        <w:rPr>
          <w:noProof/>
        </w:rPr>
        <mc:AlternateContent>
          <mc:Choice Requires="wps">
            <w:drawing>
              <wp:anchor distT="0" distB="0" distL="114300" distR="114300" simplePos="0" relativeHeight="251658245" behindDoc="0" locked="0" layoutInCell="1" allowOverlap="1" wp14:anchorId="1A5D13DE" wp14:editId="0D92949C">
                <wp:simplePos x="0" y="0"/>
                <wp:positionH relativeFrom="column">
                  <wp:posOffset>2565400</wp:posOffset>
                </wp:positionH>
                <wp:positionV relativeFrom="paragraph">
                  <wp:posOffset>5626100</wp:posOffset>
                </wp:positionV>
                <wp:extent cx="3776345" cy="635"/>
                <wp:effectExtent l="0" t="0" r="0" b="0"/>
                <wp:wrapSquare wrapText="bothSides"/>
                <wp:docPr id="1559769762" name="Text Box 1"/>
                <wp:cNvGraphicFramePr/>
                <a:graphic xmlns:a="http://schemas.openxmlformats.org/drawingml/2006/main">
                  <a:graphicData uri="http://schemas.microsoft.com/office/word/2010/wordprocessingShape">
                    <wps:wsp>
                      <wps:cNvSpPr txBox="1"/>
                      <wps:spPr>
                        <a:xfrm>
                          <a:off x="0" y="0"/>
                          <a:ext cx="3776345" cy="635"/>
                        </a:xfrm>
                        <a:prstGeom prst="rect">
                          <a:avLst/>
                        </a:prstGeom>
                        <a:solidFill>
                          <a:prstClr val="white"/>
                        </a:solidFill>
                        <a:ln>
                          <a:noFill/>
                        </a:ln>
                      </wps:spPr>
                      <wps:txbx>
                        <w:txbxContent>
                          <w:p w14:paraId="3E8DACC4" w14:textId="3128F814" w:rsidR="00D213CD" w:rsidRPr="008F2A05" w:rsidRDefault="00D213CD" w:rsidP="00D213CD">
                            <w:pPr>
                              <w:pStyle w:val="Caption"/>
                              <w:rPr>
                                <w:sz w:val="22"/>
                                <w:szCs w:val="22"/>
                              </w:rPr>
                            </w:pPr>
                            <w:bookmarkStart w:id="57" w:name="_Toc215841139"/>
                            <w:r>
                              <w:t xml:space="preserve">Abbildung </w:t>
                            </w:r>
                            <w:r>
                              <w:fldChar w:fldCharType="begin"/>
                            </w:r>
                            <w:r>
                              <w:instrText xml:space="preserve"> SEQ Abbildung \* ARABIC </w:instrText>
                            </w:r>
                            <w:r>
                              <w:fldChar w:fldCharType="separate"/>
                            </w:r>
                            <w:r>
                              <w:fldChar w:fldCharType="end"/>
                            </w:r>
                            <w:r>
                              <w:t xml:space="preserve"> Volles Circu</w:t>
                            </w:r>
                            <w:r w:rsidR="004D2478">
                              <w:t>i</w:t>
                            </w:r>
                            <w:r>
                              <w:t>t Board</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5D13DE" id="_x0000_s1032" type="#_x0000_t202" style="position:absolute;margin-left:202pt;margin-top:443pt;width:297.3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TFsGwIAAD8EAAAOAAAAZHJzL2Uyb0RvYy54bWysU02P2jAQvVfqf7B8L4Gly1Y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fTu7vZ9OMtZ5J8s+lt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" stroked="f">
                <v:textbox style="mso-fit-shape-to-text:t" inset="0,0,0,0">
                  <w:txbxContent>
                    <w:p w14:paraId="3E8DACC4" w14:textId="3128F814" w:rsidR="00D213CD" w:rsidRPr="008F2A05" w:rsidRDefault="00D213CD" w:rsidP="00D213CD">
                      <w:pPr>
                        <w:pStyle w:val="Caption"/>
                        <w:rPr>
                          <w:sz w:val="22"/>
                          <w:szCs w:val="22"/>
                        </w:rPr>
                      </w:pPr>
                      <w:bookmarkStart w:id="58" w:name="_Toc215841139"/>
                      <w:r>
                        <w:t xml:space="preserve">Abbildung </w:t>
                      </w:r>
                      <w:r>
                        <w:fldChar w:fldCharType="begin"/>
                      </w:r>
                      <w:r>
                        <w:instrText xml:space="preserve"> SEQ Abbildung \* ARABIC </w:instrText>
                      </w:r>
                      <w:r>
                        <w:fldChar w:fldCharType="separate"/>
                      </w:r>
                      <w:r>
                        <w:fldChar w:fldCharType="end"/>
                      </w:r>
                      <w:r>
                        <w:t xml:space="preserve"> Volles Circu</w:t>
                      </w:r>
                      <w:r w:rsidR="004D2478">
                        <w:t>i</w:t>
                      </w:r>
                      <w:r>
                        <w:t>t Board</w:t>
                      </w:r>
                      <w:bookmarkEnd w:id="58"/>
                    </w:p>
                  </w:txbxContent>
                </v:textbox>
                <w10:wrap type="square"/>
              </v:shape>
            </w:pict>
          </mc:Fallback>
        </mc:AlternateContent>
      </w:r>
      <w:r w:rsidR="00D213CD">
        <w:rPr>
          <w:noProof/>
        </w:rPr>
        <w:drawing>
          <wp:anchor distT="0" distB="0" distL="114300" distR="114300" simplePos="0" relativeHeight="251658244" behindDoc="0" locked="0" layoutInCell="1" allowOverlap="1" wp14:anchorId="0D89769D" wp14:editId="45D6926F">
            <wp:simplePos x="0" y="0"/>
            <wp:positionH relativeFrom="column">
              <wp:posOffset>2565731</wp:posOffset>
            </wp:positionH>
            <wp:positionV relativeFrom="paragraph">
              <wp:posOffset>442</wp:posOffset>
            </wp:positionV>
            <wp:extent cx="3776345" cy="5568950"/>
            <wp:effectExtent l="0" t="0" r="0" b="0"/>
            <wp:wrapSquare wrapText="bothSides"/>
            <wp:docPr id="22530764" name="Picture 2" descr="A circuit board with wire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764" name="Picture 2" descr="A circuit board with wires and light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76345" cy="5568950"/>
                    </a:xfrm>
                    <a:prstGeom prst="rect">
                      <a:avLst/>
                    </a:prstGeom>
                    <a:noFill/>
                    <a:ln>
                      <a:noFill/>
                    </a:ln>
                  </pic:spPr>
                </pic:pic>
              </a:graphicData>
            </a:graphic>
          </wp:anchor>
        </w:drawing>
      </w:r>
      <w:r w:rsidR="0066634C">
        <w:t xml:space="preserve">man die </w:t>
      </w:r>
      <w:r w:rsidR="004A6E8B">
        <w:t>Spannung</w:t>
      </w:r>
      <w:r w:rsidR="0066634C">
        <w:t xml:space="preserve"> </w:t>
      </w:r>
      <w:r w:rsidR="004A6E8B">
        <w:t>von einem Pin</w:t>
      </w:r>
      <w:r w:rsidR="0066634C">
        <w:t xml:space="preserve"> </w:t>
      </w:r>
      <w:r w:rsidR="004C791D">
        <w:t>ändert</w:t>
      </w:r>
      <w:r w:rsidR="00430A69">
        <w:t xml:space="preserve">. </w:t>
      </w:r>
      <w:r w:rsidR="00B52DCA">
        <w:t xml:space="preserve">Da es keinen normalen Alarm mehr </w:t>
      </w:r>
      <w:r w:rsidR="00CA32B3">
        <w:t>übri</w:t>
      </w:r>
      <w:r w:rsidR="00F77A89">
        <w:t>g gab</w:t>
      </w:r>
      <w:r w:rsidR="00B52DCA">
        <w:t>, mussten wir noch einen «Klicker»</w:t>
      </w:r>
      <w:r w:rsidR="00A758FA">
        <w:t xml:space="preserve"> verwenden</w:t>
      </w:r>
      <w:r w:rsidR="00B52DCA">
        <w:t>. Die zwei</w:t>
      </w:r>
      <w:r w:rsidR="00430A69">
        <w:t xml:space="preserve"> </w:t>
      </w:r>
      <w:r w:rsidR="004A6E8B">
        <w:t>Alarme</w:t>
      </w:r>
      <w:r w:rsidR="00430A69">
        <w:t xml:space="preserve"> sind nicht </w:t>
      </w:r>
      <w:r w:rsidR="00310F87">
        <w:t xml:space="preserve">direkt </w:t>
      </w:r>
      <w:r w:rsidR="00430A69">
        <w:t>kompatibel</w:t>
      </w:r>
      <w:r w:rsidR="00967093">
        <w:t xml:space="preserve">. </w:t>
      </w:r>
      <w:r w:rsidR="00333B2D">
        <w:t>Wir haben</w:t>
      </w:r>
      <w:r w:rsidR="00967093">
        <w:t xml:space="preserve"> programmiert</w:t>
      </w:r>
      <w:r w:rsidR="00CC3CFE">
        <w:t>, da</w:t>
      </w:r>
      <w:r w:rsidR="00C86521">
        <w:t>s</w:t>
      </w:r>
      <w:r w:rsidR="00CC3CFE">
        <w:t xml:space="preserve">s einfach </w:t>
      </w:r>
      <w:r w:rsidR="00321162">
        <w:t xml:space="preserve">den </w:t>
      </w:r>
      <w:r w:rsidR="004A6E8B">
        <w:t>P</w:t>
      </w:r>
      <w:r w:rsidR="00321162">
        <w:t xml:space="preserve">in </w:t>
      </w:r>
      <w:r w:rsidR="00B52DCA">
        <w:t xml:space="preserve">vom Alarm </w:t>
      </w:r>
      <w:r w:rsidR="00B61D19">
        <w:t>immer ein</w:t>
      </w:r>
      <w:r w:rsidR="004A7DAF">
        <w:t>-</w:t>
      </w:r>
      <w:r w:rsidR="00B61D19">
        <w:t xml:space="preserve"> und ausschaltet</w:t>
      </w:r>
      <w:r w:rsidR="000F07F3">
        <w:t xml:space="preserve"> anhand einer Sinuswelle</w:t>
      </w:r>
      <w:r w:rsidR="00B61D19">
        <w:t xml:space="preserve">, also klickt der «Klicker» </w:t>
      </w:r>
      <w:r w:rsidR="004A6E8B">
        <w:t>Alarm</w:t>
      </w:r>
      <w:r w:rsidR="00B61D19">
        <w:t>, und es tönt mehr oder weniger wie ein normaler Alarm. Dies funktioniert auch mit de</w:t>
      </w:r>
      <w:r w:rsidR="00B83552">
        <w:t>m</w:t>
      </w:r>
      <w:r w:rsidR="00B61D19">
        <w:t xml:space="preserve"> «Normalen» Alarm</w:t>
      </w:r>
      <w:r w:rsidR="003468D9">
        <w:t xml:space="preserve">. Der «Normale» Alarm </w:t>
      </w:r>
      <w:r w:rsidR="00927692">
        <w:t xml:space="preserve">klingelt </w:t>
      </w:r>
      <w:r w:rsidR="003468D9">
        <w:t xml:space="preserve">einfach </w:t>
      </w:r>
      <w:r w:rsidR="00B24080">
        <w:t xml:space="preserve">etwas </w:t>
      </w:r>
      <w:r w:rsidR="000F07F3">
        <w:t>anders</w:t>
      </w:r>
      <w:r w:rsidR="00B24080">
        <w:t>.</w:t>
      </w:r>
      <w:r w:rsidR="000F07F3">
        <w:t xml:space="preserve"> Er</w:t>
      </w:r>
      <w:r w:rsidR="00927692">
        <w:t xml:space="preserve"> klingelt</w:t>
      </w:r>
      <w:r w:rsidR="000F07F3">
        <w:t xml:space="preserve"> auch nicht mehr monoton, sondern der Ton schwingt mit der Sinuswelle</w:t>
      </w:r>
      <w:r w:rsidR="00B52DCA">
        <w:t>.</w:t>
      </w:r>
    </w:p>
    <w:p w14:paraId="362EABC5" w14:textId="77777777" w:rsidR="00BB2395" w:rsidRDefault="00BB2395" w:rsidP="0069627B"/>
    <w:p w14:paraId="44C662B5" w14:textId="77777777" w:rsidR="00590261" w:rsidRDefault="00590261" w:rsidP="0069627B"/>
    <w:p w14:paraId="7D290F76" w14:textId="77777777" w:rsidR="00590261" w:rsidRDefault="00590261" w:rsidP="0069627B"/>
    <w:p w14:paraId="7D1843CC" w14:textId="77777777" w:rsidR="00590261" w:rsidRDefault="00590261" w:rsidP="0069627B"/>
    <w:p w14:paraId="76F07BBA" w14:textId="77777777" w:rsidR="00590261" w:rsidRDefault="00590261" w:rsidP="0069627B"/>
    <w:p w14:paraId="62458E64" w14:textId="77777777" w:rsidR="00590261" w:rsidRDefault="00590261" w:rsidP="0069627B"/>
    <w:p w14:paraId="711039AE" w14:textId="77777777" w:rsidR="00052E28" w:rsidRDefault="00052E28" w:rsidP="0069627B"/>
    <w:p w14:paraId="29149057" w14:textId="77777777" w:rsidR="00052E28" w:rsidRDefault="00052E28" w:rsidP="0069627B"/>
    <w:p w14:paraId="4935F8AD" w14:textId="77777777" w:rsidR="00052E28" w:rsidRDefault="00052E28" w:rsidP="0069627B"/>
    <w:p w14:paraId="7A8FC939" w14:textId="77777777" w:rsidR="00052E28" w:rsidRDefault="00052E28" w:rsidP="0069627B"/>
    <w:p w14:paraId="36DF7A7B" w14:textId="77777777" w:rsidR="00052E28" w:rsidRDefault="00052E28" w:rsidP="0069627B"/>
    <w:p w14:paraId="1E19D151" w14:textId="77777777" w:rsidR="00052E28" w:rsidRDefault="00052E28" w:rsidP="0069627B"/>
    <w:p w14:paraId="7474D69A" w14:textId="77777777" w:rsidR="00052E28" w:rsidRDefault="00052E28" w:rsidP="0069627B"/>
    <w:p w14:paraId="391658B5" w14:textId="77777777" w:rsidR="00052E28" w:rsidRDefault="00052E28" w:rsidP="0069627B"/>
    <w:p w14:paraId="481C7BCA" w14:textId="77777777" w:rsidR="00052E28" w:rsidRDefault="00052E28" w:rsidP="0069627B"/>
    <w:p w14:paraId="0E0997B3" w14:textId="77777777" w:rsidR="00052E28" w:rsidRDefault="00052E28" w:rsidP="0069627B"/>
    <w:p w14:paraId="3BD962FD" w14:textId="77777777" w:rsidR="00052E28" w:rsidRDefault="00052E28" w:rsidP="0069627B"/>
    <w:p w14:paraId="0EE6E608" w14:textId="77777777" w:rsidR="00052E28" w:rsidRDefault="00052E28" w:rsidP="0069627B"/>
    <w:p w14:paraId="484D02FA" w14:textId="77777777" w:rsidR="00052E28" w:rsidRDefault="00052E28" w:rsidP="0069627B"/>
    <w:p w14:paraId="347E4C83" w14:textId="77777777" w:rsidR="00052E28" w:rsidRDefault="00052E28" w:rsidP="0069627B"/>
    <w:p w14:paraId="086A6517" w14:textId="77777777" w:rsidR="00052E28" w:rsidRDefault="00052E28" w:rsidP="0069627B"/>
    <w:p w14:paraId="41338685" w14:textId="77777777" w:rsidR="00052E28" w:rsidRDefault="00052E28" w:rsidP="0069627B"/>
    <w:p w14:paraId="1095D8FA" w14:textId="77777777" w:rsidR="00052E28" w:rsidRDefault="00052E28" w:rsidP="0069627B"/>
    <w:p w14:paraId="07699B80" w14:textId="77777777" w:rsidR="00052E28" w:rsidRDefault="00052E28" w:rsidP="0069627B"/>
    <w:p w14:paraId="5DC1F1D2" w14:textId="77777777" w:rsidR="00052E28" w:rsidRDefault="00052E28" w:rsidP="0069627B"/>
    <w:p w14:paraId="02CC79C8" w14:textId="77777777" w:rsidR="00052E28" w:rsidRDefault="00052E28" w:rsidP="0069627B"/>
    <w:p w14:paraId="5880B260" w14:textId="77777777" w:rsidR="00052E28" w:rsidRDefault="00052E28" w:rsidP="0069627B"/>
    <w:p w14:paraId="2D25B994" w14:textId="77777777" w:rsidR="00052E28" w:rsidRDefault="00052E28" w:rsidP="0069627B"/>
    <w:p w14:paraId="2E55A0FB" w14:textId="09BE3B16" w:rsidR="00FF428C" w:rsidRDefault="00FF428C" w:rsidP="0050498A">
      <w:pPr>
        <w:pStyle w:val="Heading2"/>
        <w:ind w:left="567"/>
      </w:pPr>
      <w:bookmarkStart w:id="59" w:name="_Toc215837588"/>
      <w:r>
        <w:t>Kontrollieren</w:t>
      </w:r>
      <w:bookmarkEnd w:id="59"/>
    </w:p>
    <w:p w14:paraId="2AD5AD26" w14:textId="305FBA5E" w:rsidR="006C2F5F" w:rsidRPr="006C2F5F" w:rsidRDefault="006C2F5F" w:rsidP="006C2F5F">
      <w:bookmarkStart w:id="60" w:name="_Toc449701435"/>
      <w:r>
        <w:t>Zum Schluss haben wir Tests durchgeführt, um die einzelnen Funktionen auf ihre Funktionsfähigkeit zu überprüfen.</w:t>
      </w:r>
      <w:bookmarkEnd w:id="60"/>
    </w:p>
    <w:p w14:paraId="66463D35" w14:textId="3942E61F" w:rsidR="0045552A" w:rsidRPr="0045552A" w:rsidRDefault="0045552A" w:rsidP="0045552A">
      <w:r>
        <w:t>Zum Kontrollieren haben wi</w:t>
      </w:r>
      <w:r w:rsidR="00927692">
        <w:t>r</w:t>
      </w:r>
      <w:r>
        <w:t xml:space="preserve"> einen Black-Box </w:t>
      </w:r>
      <w:r w:rsidR="00300A2F">
        <w:t>Test</w:t>
      </w:r>
      <w:r>
        <w:t xml:space="preserve"> ausgeführt</w:t>
      </w:r>
      <w:r w:rsidR="00AA79DF">
        <w:t>. Hier ist das dazugehörige Testprotokoll.</w:t>
      </w:r>
    </w:p>
    <w:p w14:paraId="429538DD" w14:textId="2710448A" w:rsidR="00FB4EDF" w:rsidRDefault="00FB4EDF" w:rsidP="00FB4EDF">
      <w:pPr>
        <w:pStyle w:val="Caption"/>
        <w:keepNext/>
      </w:pPr>
      <w:bookmarkStart w:id="61" w:name="_Toc215837604"/>
      <w:r>
        <w:t xml:space="preserve">Tabelle </w:t>
      </w:r>
      <w:r>
        <w:fldChar w:fldCharType="begin"/>
      </w:r>
      <w:r>
        <w:instrText xml:space="preserve"> SEQ Tabelle \* ARABIC </w:instrText>
      </w:r>
      <w:r>
        <w:fldChar w:fldCharType="separate"/>
      </w:r>
      <w:r>
        <w:rPr>
          <w:noProof/>
        </w:rPr>
        <w:t>3</w:t>
      </w:r>
      <w:r>
        <w:fldChar w:fldCharType="end"/>
      </w:r>
      <w:r>
        <w:t xml:space="preserve"> Kontrolle</w:t>
      </w:r>
      <w:bookmarkEnd w:id="61"/>
    </w:p>
    <w:tbl>
      <w:tblPr>
        <w:tblStyle w:val="TableGrid"/>
        <w:tblW w:w="0" w:type="auto"/>
        <w:tblInd w:w="0" w:type="dxa"/>
        <w:tblLook w:val="04A0" w:firstRow="1" w:lastRow="0" w:firstColumn="1" w:lastColumn="0" w:noHBand="0" w:noVBand="1"/>
      </w:tblPr>
      <w:tblGrid>
        <w:gridCol w:w="2329"/>
        <w:gridCol w:w="3149"/>
        <w:gridCol w:w="1913"/>
        <w:gridCol w:w="1953"/>
      </w:tblGrid>
      <w:tr w:rsidR="006A7053" w14:paraId="59F3110C" w14:textId="77777777" w:rsidTr="002B5D22">
        <w:trPr>
          <w:cnfStyle w:val="100000000000" w:firstRow="1" w:lastRow="0" w:firstColumn="0" w:lastColumn="0" w:oddVBand="0" w:evenVBand="0" w:oddHBand="0" w:evenHBand="0" w:firstRowFirstColumn="0" w:firstRowLastColumn="0" w:lastRowFirstColumn="0" w:lastRowLastColumn="0"/>
        </w:trPr>
        <w:tc>
          <w:tcPr>
            <w:tcW w:w="2329" w:type="dxa"/>
          </w:tcPr>
          <w:p w14:paraId="4402C8A2" w14:textId="759D7947" w:rsidR="0045552A" w:rsidRDefault="004F5116" w:rsidP="0050498A">
            <w:r>
              <w:t>Was?</w:t>
            </w:r>
          </w:p>
        </w:tc>
        <w:tc>
          <w:tcPr>
            <w:tcW w:w="3149" w:type="dxa"/>
          </w:tcPr>
          <w:p w14:paraId="39D7BD9A" w14:textId="758E38AB" w:rsidR="0045552A" w:rsidRDefault="004F5116" w:rsidP="0050498A">
            <w:r>
              <w:t>Wie?</w:t>
            </w:r>
          </w:p>
        </w:tc>
        <w:tc>
          <w:tcPr>
            <w:tcW w:w="1913" w:type="dxa"/>
          </w:tcPr>
          <w:p w14:paraId="2491931D" w14:textId="67CA8CB8" w:rsidR="0045552A" w:rsidRDefault="004F5116" w:rsidP="0050498A">
            <w:r>
              <w:t>Wann?</w:t>
            </w:r>
          </w:p>
        </w:tc>
        <w:tc>
          <w:tcPr>
            <w:tcW w:w="1953" w:type="dxa"/>
          </w:tcPr>
          <w:p w14:paraId="7FC59506" w14:textId="0A0C3F7C" w:rsidR="0045552A" w:rsidRDefault="004F5116" w:rsidP="0050498A">
            <w:r>
              <w:t>Wer?</w:t>
            </w:r>
          </w:p>
        </w:tc>
      </w:tr>
      <w:tr w:rsidR="006A7053" w14:paraId="7EE979A9" w14:textId="77777777" w:rsidTr="002B5D22">
        <w:tc>
          <w:tcPr>
            <w:tcW w:w="2329" w:type="dxa"/>
          </w:tcPr>
          <w:p w14:paraId="5CE1DB97" w14:textId="21276FF2" w:rsidR="0045552A" w:rsidRDefault="006B00FE" w:rsidP="0050498A">
            <w:r>
              <w:t>Alarm</w:t>
            </w:r>
          </w:p>
        </w:tc>
        <w:tc>
          <w:tcPr>
            <w:tcW w:w="3149" w:type="dxa"/>
          </w:tcPr>
          <w:p w14:paraId="5FB20EB7" w14:textId="6DF6A671" w:rsidR="0045552A" w:rsidRDefault="00A6664D" w:rsidP="00A5015C">
            <w:pPr>
              <w:jc w:val="left"/>
            </w:pPr>
            <w:r>
              <w:t xml:space="preserve">Auf </w:t>
            </w:r>
            <w:r w:rsidR="00300A2F">
              <w:t>Alarm</w:t>
            </w:r>
            <w:r>
              <w:t xml:space="preserve"> achten, wenn </w:t>
            </w:r>
            <w:r w:rsidR="00300A2F">
              <w:t>Countdown</w:t>
            </w:r>
            <w:r>
              <w:t xml:space="preserve"> 0 wird.</w:t>
            </w:r>
          </w:p>
        </w:tc>
        <w:tc>
          <w:tcPr>
            <w:tcW w:w="1913" w:type="dxa"/>
          </w:tcPr>
          <w:p w14:paraId="4CEB5AAC" w14:textId="70C3F62A" w:rsidR="0045552A" w:rsidRDefault="00590261" w:rsidP="0050498A">
            <w:r>
              <w:t>05.12.25</w:t>
            </w:r>
          </w:p>
        </w:tc>
        <w:tc>
          <w:tcPr>
            <w:tcW w:w="1953" w:type="dxa"/>
          </w:tcPr>
          <w:p w14:paraId="7C024A4D" w14:textId="219394C5" w:rsidR="0045552A" w:rsidRDefault="001006A0" w:rsidP="0050498A">
            <w:r>
              <w:t>Tim</w:t>
            </w:r>
          </w:p>
        </w:tc>
      </w:tr>
      <w:tr w:rsidR="006A7053" w14:paraId="2C561924" w14:textId="77777777" w:rsidTr="002B5D22">
        <w:tc>
          <w:tcPr>
            <w:tcW w:w="2329" w:type="dxa"/>
          </w:tcPr>
          <w:p w14:paraId="5DED34D0" w14:textId="7A427DF4" w:rsidR="0045552A" w:rsidRDefault="00810D6D" w:rsidP="00810D6D">
            <w:pPr>
              <w:jc w:val="left"/>
            </w:pPr>
            <w:r>
              <w:t>Countdown</w:t>
            </w:r>
            <w:r w:rsidR="00173228">
              <w:t xml:space="preserve"> </w:t>
            </w:r>
            <w:r w:rsidR="00385738">
              <w:t>Zeit</w:t>
            </w:r>
            <w:r w:rsidR="00173228">
              <w:t xml:space="preserve"> verstellbar</w:t>
            </w:r>
          </w:p>
        </w:tc>
        <w:tc>
          <w:tcPr>
            <w:tcW w:w="3149" w:type="dxa"/>
          </w:tcPr>
          <w:p w14:paraId="70100978" w14:textId="2B656F53" w:rsidR="0045552A" w:rsidRDefault="00810D6D" w:rsidP="00A5015C">
            <w:pPr>
              <w:jc w:val="left"/>
            </w:pPr>
            <w:r>
              <w:t xml:space="preserve">Countdown </w:t>
            </w:r>
            <w:r w:rsidR="00385738">
              <w:t>Zeit</w:t>
            </w:r>
            <w:r>
              <w:t xml:space="preserve"> auf </w:t>
            </w:r>
            <w:r w:rsidR="00D47016">
              <w:t>dem UI ändern, schauen</w:t>
            </w:r>
            <w:r w:rsidR="00343E22">
              <w:t>,</w:t>
            </w:r>
            <w:r w:rsidR="00D47016">
              <w:t xml:space="preserve"> ob sich Countdown auf ESP32 sich korrekt ändert.</w:t>
            </w:r>
          </w:p>
        </w:tc>
        <w:tc>
          <w:tcPr>
            <w:tcW w:w="1913" w:type="dxa"/>
          </w:tcPr>
          <w:p w14:paraId="32482EBD" w14:textId="5CC1A0D9" w:rsidR="0045552A" w:rsidRDefault="00D47016" w:rsidP="0050498A">
            <w:r>
              <w:t>05.12.25</w:t>
            </w:r>
          </w:p>
        </w:tc>
        <w:tc>
          <w:tcPr>
            <w:tcW w:w="1953" w:type="dxa"/>
          </w:tcPr>
          <w:p w14:paraId="1635E31A" w14:textId="5678EA8A" w:rsidR="0045552A" w:rsidRDefault="002B5D22" w:rsidP="0050498A">
            <w:r>
              <w:t>Fabian</w:t>
            </w:r>
          </w:p>
        </w:tc>
      </w:tr>
      <w:tr w:rsidR="00435FF7" w14:paraId="3A06BAD5" w14:textId="77777777" w:rsidTr="002B5D22">
        <w:tc>
          <w:tcPr>
            <w:tcW w:w="2329" w:type="dxa"/>
          </w:tcPr>
          <w:p w14:paraId="753D9CF3" w14:textId="4A3CE2A8" w:rsidR="00343E22" w:rsidRDefault="00385738" w:rsidP="00810D6D">
            <w:pPr>
              <w:jc w:val="left"/>
            </w:pPr>
            <w:r>
              <w:t>UI-Zeitangaben</w:t>
            </w:r>
            <w:r w:rsidR="00E02869">
              <w:t xml:space="preserve"> korrekt</w:t>
            </w:r>
          </w:p>
        </w:tc>
        <w:tc>
          <w:tcPr>
            <w:tcW w:w="3149" w:type="dxa"/>
          </w:tcPr>
          <w:p w14:paraId="57BB0F6F" w14:textId="4F6BE8D4" w:rsidR="00343E22" w:rsidRDefault="00385738" w:rsidP="00A5015C">
            <w:pPr>
              <w:jc w:val="left"/>
            </w:pPr>
            <w:r>
              <w:t>Schauen,</w:t>
            </w:r>
            <w:r w:rsidR="00094936">
              <w:t xml:space="preserve"> ob die Werte auf dem UI mit den werten auf den ESPs </w:t>
            </w:r>
            <w:r>
              <w:t>übereinstimmen,</w:t>
            </w:r>
          </w:p>
        </w:tc>
        <w:tc>
          <w:tcPr>
            <w:tcW w:w="1913" w:type="dxa"/>
          </w:tcPr>
          <w:p w14:paraId="3E4C0A96" w14:textId="0A77AA2D" w:rsidR="00343E22" w:rsidRDefault="00094936" w:rsidP="0050498A">
            <w:r>
              <w:t>05.12.25</w:t>
            </w:r>
          </w:p>
        </w:tc>
        <w:tc>
          <w:tcPr>
            <w:tcW w:w="1953" w:type="dxa"/>
          </w:tcPr>
          <w:p w14:paraId="063F009A" w14:textId="12147438" w:rsidR="00343E22" w:rsidRDefault="001006A0" w:rsidP="0050498A">
            <w:r>
              <w:t>Diego</w:t>
            </w:r>
          </w:p>
        </w:tc>
      </w:tr>
      <w:tr w:rsidR="00094936" w14:paraId="7C9BEBB0" w14:textId="77777777" w:rsidTr="002B5D22">
        <w:tc>
          <w:tcPr>
            <w:tcW w:w="2329" w:type="dxa"/>
          </w:tcPr>
          <w:p w14:paraId="4528C4C2" w14:textId="08C4D3A3" w:rsidR="00094936" w:rsidRDefault="003D1358" w:rsidP="00810D6D">
            <w:pPr>
              <w:jc w:val="left"/>
            </w:pPr>
            <w:r>
              <w:t>Tür</w:t>
            </w:r>
            <w:r w:rsidR="006C05DB">
              <w:t xml:space="preserve"> </w:t>
            </w:r>
            <w:r w:rsidR="00385738">
              <w:t>Test</w:t>
            </w:r>
          </w:p>
        </w:tc>
        <w:tc>
          <w:tcPr>
            <w:tcW w:w="3149" w:type="dxa"/>
          </w:tcPr>
          <w:p w14:paraId="481128A2" w14:textId="3CBB7EE9" w:rsidR="00094936" w:rsidRDefault="006349DA" w:rsidP="00A5015C">
            <w:pPr>
              <w:jc w:val="left"/>
            </w:pPr>
            <w:r>
              <w:t xml:space="preserve">Distanz </w:t>
            </w:r>
            <w:r w:rsidR="00385738">
              <w:t>Sensor</w:t>
            </w:r>
            <w:r>
              <w:t xml:space="preserve"> richtig positionieren, </w:t>
            </w:r>
            <w:r w:rsidR="00376DE7">
              <w:t>schauen, ob wenn die Tür öffnet und schlie</w:t>
            </w:r>
            <w:r w:rsidR="00904558">
              <w:t>sst</w:t>
            </w:r>
            <w:r w:rsidR="00376DE7">
              <w:t xml:space="preserve">, </w:t>
            </w:r>
            <w:r w:rsidR="00D80450">
              <w:t xml:space="preserve">der ESP32 es richtig </w:t>
            </w:r>
            <w:r w:rsidR="00DE1F46">
              <w:t>erkennt</w:t>
            </w:r>
          </w:p>
        </w:tc>
        <w:tc>
          <w:tcPr>
            <w:tcW w:w="1913" w:type="dxa"/>
          </w:tcPr>
          <w:p w14:paraId="5550A6BE" w14:textId="55741649" w:rsidR="00094936" w:rsidRDefault="00C33DC7" w:rsidP="0050498A">
            <w:r>
              <w:t>04.12.25</w:t>
            </w:r>
          </w:p>
        </w:tc>
        <w:tc>
          <w:tcPr>
            <w:tcW w:w="1953" w:type="dxa"/>
          </w:tcPr>
          <w:p w14:paraId="1219A357" w14:textId="37AAF43C" w:rsidR="00094936" w:rsidRDefault="001006A0" w:rsidP="0050498A">
            <w:r>
              <w:t>Alle</w:t>
            </w:r>
          </w:p>
        </w:tc>
      </w:tr>
      <w:tr w:rsidR="001D02B0" w14:paraId="04F91149" w14:textId="77777777" w:rsidTr="002B5D22">
        <w:tc>
          <w:tcPr>
            <w:tcW w:w="2329" w:type="dxa"/>
          </w:tcPr>
          <w:p w14:paraId="0276BEBB" w14:textId="64EBFF05" w:rsidR="001D02B0" w:rsidRDefault="001D02B0" w:rsidP="00810D6D">
            <w:pPr>
              <w:jc w:val="left"/>
            </w:pPr>
            <w:r>
              <w:t>UI-Toilettenangaben korrekt</w:t>
            </w:r>
          </w:p>
        </w:tc>
        <w:tc>
          <w:tcPr>
            <w:tcW w:w="3149" w:type="dxa"/>
          </w:tcPr>
          <w:p w14:paraId="207FC867" w14:textId="5C326D48" w:rsidR="001D02B0" w:rsidRDefault="002C0CE9" w:rsidP="00A5015C">
            <w:pPr>
              <w:jc w:val="left"/>
            </w:pPr>
            <w:r>
              <w:t xml:space="preserve">Objekt vor den </w:t>
            </w:r>
            <w:r w:rsidR="00927692">
              <w:t>Distanz Sensor halten</w:t>
            </w:r>
            <w:r w:rsidR="00B32C0E">
              <w:t xml:space="preserve">, und schauen, ob sich die </w:t>
            </w:r>
            <w:r w:rsidR="00927692">
              <w:t>Werte</w:t>
            </w:r>
            <w:r w:rsidR="00B32C0E">
              <w:t xml:space="preserve"> auf Node</w:t>
            </w:r>
            <w:r w:rsidR="00927692">
              <w:t>-</w:t>
            </w:r>
            <w:r w:rsidR="00B32C0E">
              <w:t>R</w:t>
            </w:r>
            <w:r w:rsidR="00927692">
              <w:t>ED</w:t>
            </w:r>
            <w:r w:rsidR="00B32C0E">
              <w:t xml:space="preserve"> sich korrekt ändern. Wenn e</w:t>
            </w:r>
            <w:r w:rsidR="00927692">
              <w:t>i</w:t>
            </w:r>
            <w:r w:rsidR="00B32C0E">
              <w:t xml:space="preserve">n </w:t>
            </w:r>
            <w:r w:rsidR="00927692">
              <w:t>Objekt</w:t>
            </w:r>
            <w:r w:rsidR="00B32C0E">
              <w:t xml:space="preserve"> vor dem </w:t>
            </w:r>
            <w:r w:rsidR="00927692">
              <w:t>Sensor</w:t>
            </w:r>
            <w:r w:rsidR="00B32C0E">
              <w:t xml:space="preserve"> ist, soll die </w:t>
            </w:r>
            <w:r w:rsidR="00927692">
              <w:t>Toilette</w:t>
            </w:r>
            <w:r w:rsidR="00B32C0E">
              <w:t xml:space="preserve"> als frei markiert sein, sonst als besetzt.</w:t>
            </w:r>
          </w:p>
        </w:tc>
        <w:tc>
          <w:tcPr>
            <w:tcW w:w="1913" w:type="dxa"/>
          </w:tcPr>
          <w:p w14:paraId="6137E14C" w14:textId="2954889F" w:rsidR="001D02B0" w:rsidRDefault="00AA79DF" w:rsidP="0050498A">
            <w:r>
              <w:t>05.12.25</w:t>
            </w:r>
          </w:p>
        </w:tc>
        <w:tc>
          <w:tcPr>
            <w:tcW w:w="1953" w:type="dxa"/>
          </w:tcPr>
          <w:p w14:paraId="37CB1533" w14:textId="67138C22" w:rsidR="001D02B0" w:rsidRDefault="00B32C0E" w:rsidP="0050498A">
            <w:r>
              <w:t>Fabian</w:t>
            </w:r>
          </w:p>
        </w:tc>
      </w:tr>
    </w:tbl>
    <w:p w14:paraId="35ACAD1A" w14:textId="77777777" w:rsidR="0050498A" w:rsidRPr="0050498A" w:rsidRDefault="0050498A" w:rsidP="0050498A"/>
    <w:p w14:paraId="148CCF1D" w14:textId="77777777" w:rsidR="00BB2395" w:rsidRPr="00BB2395" w:rsidRDefault="00BB2395" w:rsidP="00BB2395"/>
    <w:p w14:paraId="607D9408" w14:textId="6FC6A9C8" w:rsidR="00783DC2" w:rsidRDefault="00F96232" w:rsidP="00F96232">
      <w:pPr>
        <w:pStyle w:val="Heading2"/>
        <w:ind w:left="567"/>
      </w:pPr>
      <w:bookmarkStart w:id="62" w:name="_Toc215837589"/>
      <w:r>
        <w:t>Auswerten</w:t>
      </w:r>
      <w:bookmarkEnd w:id="62"/>
    </w:p>
    <w:p w14:paraId="584F53D3" w14:textId="5946F128" w:rsidR="00092753" w:rsidRPr="00092753" w:rsidRDefault="00092753" w:rsidP="005E5DC8">
      <w:pPr>
        <w:jc w:val="left"/>
      </w:pPr>
      <w:r w:rsidRPr="00092753">
        <w:t>Insgesamt funktioniert unser System zuverlässig, aber nicht perfekt. Die Grundfunktionen</w:t>
      </w:r>
      <w:r w:rsidR="0036072F">
        <w:t xml:space="preserve">: </w:t>
      </w:r>
      <w:r w:rsidRPr="00092753">
        <w:t>Türstatus erkennen, Countdown steuern, Alarm auslösen und Werte über MQTT synchronisieren</w:t>
      </w:r>
      <w:r w:rsidR="0036072F">
        <w:t xml:space="preserve"> </w:t>
      </w:r>
      <w:r w:rsidRPr="00092753">
        <w:t>laufen stabil. Vor allem die klare Trennung der Aufgaben (Sensorik, Anzeige, Alarm, Kommunikation) hat sich bewährt.</w:t>
      </w:r>
    </w:p>
    <w:p w14:paraId="764F97B2" w14:textId="77777777" w:rsidR="00092753" w:rsidRPr="00092753" w:rsidRDefault="00092753" w:rsidP="00092753">
      <w:r w:rsidRPr="00092753">
        <w:t>Trotzdem wurden auch Schwachstellen sichtbar:</w:t>
      </w:r>
    </w:p>
    <w:p w14:paraId="667B83E5" w14:textId="77777777" w:rsidR="00092753" w:rsidRPr="00092753" w:rsidRDefault="00092753" w:rsidP="00092753">
      <w:pPr>
        <w:numPr>
          <w:ilvl w:val="0"/>
          <w:numId w:val="9"/>
        </w:numPr>
      </w:pPr>
      <w:r w:rsidRPr="00092753">
        <w:rPr>
          <w:b/>
        </w:rPr>
        <w:t>Ultraschallsensor</w:t>
      </w:r>
      <w:r w:rsidRPr="00092753">
        <w:t>: Die Messwerte waren nicht immer konsistent. Reflektionen oder kleine Positionsänderungen führten teilweise zu falschen Zuständen. Für ein echtes Produkt wäre dieser Sensor zu unpräzise.</w:t>
      </w:r>
    </w:p>
    <w:p w14:paraId="2B7FC853" w14:textId="77777777" w:rsidR="00092753" w:rsidRPr="00092753" w:rsidRDefault="00092753" w:rsidP="00092753">
      <w:pPr>
        <w:numPr>
          <w:ilvl w:val="0"/>
          <w:numId w:val="9"/>
        </w:numPr>
      </w:pPr>
      <w:r w:rsidRPr="00092753">
        <w:rPr>
          <w:b/>
        </w:rPr>
        <w:t>MQTT-Verzögerungen</w:t>
      </w:r>
      <w:r w:rsidRPr="00092753">
        <w:t>: Die unerklärlichen Wartezeiten bei publish() haben gezeigt, dass das System empfindlich auf Kommunikationsprobleme reagiert. Unser Workaround mit einem zweiten Thread funktioniert, ist aber keine ideale Lösung.</w:t>
      </w:r>
    </w:p>
    <w:p w14:paraId="6034F3B7" w14:textId="77777777" w:rsidR="00092753" w:rsidRPr="00092753" w:rsidRDefault="00092753" w:rsidP="00092753">
      <w:pPr>
        <w:numPr>
          <w:ilvl w:val="0"/>
          <w:numId w:val="9"/>
        </w:numPr>
      </w:pPr>
      <w:r w:rsidRPr="00092753">
        <w:rPr>
          <w:b/>
        </w:rPr>
        <w:t>Alarm-Hardware</w:t>
      </w:r>
      <w:r w:rsidRPr="00092753">
        <w:t>: Unterschiedliche Alarmtypen haben unerwartete Anpassungen im Code erfordert. Die Sinus-Simulation funktioniert zwar, ist aber ein technischer Kompromiss.</w:t>
      </w:r>
    </w:p>
    <w:p w14:paraId="6A768BF8" w14:textId="77777777" w:rsidR="00092753" w:rsidRPr="00092753" w:rsidRDefault="00092753" w:rsidP="00092753">
      <w:pPr>
        <w:numPr>
          <w:ilvl w:val="0"/>
          <w:numId w:val="9"/>
        </w:numPr>
      </w:pPr>
      <w:r w:rsidRPr="00092753">
        <w:rPr>
          <w:b/>
        </w:rPr>
        <w:t>Benutzeroberfläche</w:t>
      </w:r>
      <w:r w:rsidRPr="00092753">
        <w:t>: Die Node-RED-Anbindung hat gut funktioniert. Änderungen wurden zuverlässig übernommen, solange MQTT keine Verzögerungen hatte.</w:t>
      </w:r>
    </w:p>
    <w:p w14:paraId="60E496C9" w14:textId="77777777" w:rsidR="00092753" w:rsidRPr="00092753" w:rsidRDefault="00092753" w:rsidP="005E5DC8">
      <w:pPr>
        <w:jc w:val="left"/>
      </w:pPr>
      <w:r w:rsidRPr="00092753">
        <w:rPr>
          <w:b/>
        </w:rPr>
        <w:t>Fazit:</w:t>
      </w:r>
      <w:r w:rsidRPr="00092753">
        <w:br/>
        <w:t>Das Projektziel wurde erreicht: Wir haben ein vollständiges IoT-System mit Sensorik, Anzeige, Alarm, MQTT-Kommunikation und eigener Verschlüsselung umgesetzt. Die grössten Risiken liegen bei der Sensorgenauigkeit und der MQTT-Stabilität. Insgesamt ist das System funktional, aber noch nicht robust genug für einen produktiven Einsatz.</w:t>
      </w:r>
    </w:p>
    <w:p w14:paraId="0DBC0AAC" w14:textId="77777777" w:rsidR="00092753" w:rsidRPr="00092753" w:rsidRDefault="00092753" w:rsidP="00092753"/>
    <w:p w14:paraId="007551B0" w14:textId="77777777" w:rsidR="007C7BC8" w:rsidRPr="007C7BC8" w:rsidRDefault="007C7BC8" w:rsidP="007C7BC8"/>
    <w:p w14:paraId="766D1825" w14:textId="1F559D1F" w:rsidR="00F96232" w:rsidRPr="00F96232" w:rsidRDefault="00F96232" w:rsidP="00F96232">
      <w:pPr>
        <w:pStyle w:val="Heading2"/>
        <w:ind w:left="567"/>
      </w:pPr>
      <w:bookmarkStart w:id="63" w:name="_Toc215837590"/>
      <w:r>
        <w:t>Mögliche Erweiterungen</w:t>
      </w:r>
      <w:bookmarkEnd w:id="63"/>
    </w:p>
    <w:p w14:paraId="11D3A2B9" w14:textId="5CCA3DB9" w:rsidR="00D66FBB" w:rsidRDefault="00CC6CEA" w:rsidP="00D66FBB">
      <w:r>
        <w:t xml:space="preserve">Die Methode mit dem </w:t>
      </w:r>
      <w:r w:rsidR="00C10208">
        <w:t>Distanz</w:t>
      </w:r>
      <w:r w:rsidR="00927692">
        <w:t>s</w:t>
      </w:r>
      <w:r w:rsidR="00C10208">
        <w:t>ensor</w:t>
      </w:r>
      <w:r w:rsidR="00BA4C98">
        <w:t>, funktioniert nur, wenn man a</w:t>
      </w:r>
      <w:r w:rsidR="00BD4926">
        <w:t>n</w:t>
      </w:r>
      <w:r w:rsidR="000C0E67">
        <w:t xml:space="preserve">nimmt, dass </w:t>
      </w:r>
      <w:r w:rsidR="002E1361">
        <w:t xml:space="preserve">die </w:t>
      </w:r>
      <w:r w:rsidR="00C10208">
        <w:t>Tür</w:t>
      </w:r>
      <w:r w:rsidR="002E1361">
        <w:t xml:space="preserve"> immer voll geschlossen ist, wenn jemand auf der </w:t>
      </w:r>
      <w:r w:rsidR="00C10208">
        <w:t>Toilette</w:t>
      </w:r>
      <w:r w:rsidR="002E1361">
        <w:t xml:space="preserve"> ist, und die </w:t>
      </w:r>
      <w:r w:rsidR="00C10208">
        <w:t>Tür</w:t>
      </w:r>
      <w:r w:rsidR="002E1361">
        <w:t xml:space="preserve"> immer offen ist, wenn die </w:t>
      </w:r>
      <w:r w:rsidR="00C10208">
        <w:t>Toilette</w:t>
      </w:r>
      <w:r w:rsidR="002E1361">
        <w:t xml:space="preserve"> frei ist. Es ist aber auch möglich, </w:t>
      </w:r>
      <w:r w:rsidR="00C10208">
        <w:t>dass</w:t>
      </w:r>
      <w:r w:rsidR="002E1361">
        <w:t xml:space="preserve"> wenn jemand die Toilette verlässt, die </w:t>
      </w:r>
      <w:r w:rsidR="007E03A9">
        <w:t>Tür</w:t>
      </w:r>
      <w:r w:rsidR="002E1361">
        <w:t xml:space="preserve"> wieder vollständig schliesst.</w:t>
      </w:r>
      <w:r w:rsidR="00A70D20">
        <w:t xml:space="preserve"> Unser</w:t>
      </w:r>
      <w:r w:rsidR="00293940">
        <w:t xml:space="preserve">e </w:t>
      </w:r>
      <w:r w:rsidR="00C10208">
        <w:t>Lösung</w:t>
      </w:r>
      <w:r w:rsidR="00293940">
        <w:t xml:space="preserve"> </w:t>
      </w:r>
      <w:r w:rsidR="00ED0F4E">
        <w:t xml:space="preserve">würde denken, dass jemand auf der </w:t>
      </w:r>
      <w:r w:rsidR="00DB42A9">
        <w:t>Toilette</w:t>
      </w:r>
      <w:r w:rsidR="00ED0F4E">
        <w:t xml:space="preserve"> ist, da die </w:t>
      </w:r>
      <w:r w:rsidR="00DB42A9">
        <w:t>Tür</w:t>
      </w:r>
      <w:r w:rsidR="00ED0F4E">
        <w:t xml:space="preserve"> </w:t>
      </w:r>
      <w:r w:rsidR="00F034DB">
        <w:t xml:space="preserve">  </w:t>
      </w:r>
      <w:r w:rsidR="00ED0F4E">
        <w:t xml:space="preserve">zu ist, und würde fehlerhaft den </w:t>
      </w:r>
      <w:r w:rsidR="00DB42A9">
        <w:t>Alarm</w:t>
      </w:r>
      <w:r w:rsidR="00ED0F4E">
        <w:t xml:space="preserve"> nach 15 </w:t>
      </w:r>
      <w:r w:rsidR="00DB42A9">
        <w:t>Minuten</w:t>
      </w:r>
      <w:r w:rsidR="00ED0F4E">
        <w:t xml:space="preserve"> betätigen.</w:t>
      </w:r>
    </w:p>
    <w:p w14:paraId="7E68965D" w14:textId="0A8C1CC2" w:rsidR="00ED0F4E" w:rsidRDefault="00ED0F4E" w:rsidP="00D66FBB">
      <w:r>
        <w:t xml:space="preserve">Dies könnte man </w:t>
      </w:r>
      <w:r w:rsidR="006D4F85">
        <w:t>lösen, indem man misst, ob eine Toilette beschlossen ist oder nicht.</w:t>
      </w:r>
      <w:r w:rsidR="00CC3A35">
        <w:t xml:space="preserve"> </w:t>
      </w:r>
      <w:r w:rsidR="00027B59">
        <w:t xml:space="preserve">Wenn die Toilette beschlossen </w:t>
      </w:r>
      <w:r w:rsidR="00027B59" w:rsidRPr="00D85CAC">
        <w:t>ist</w:t>
      </w:r>
      <w:r w:rsidR="00027B59">
        <w:t xml:space="preserve">, ist das Schloss rot, ansonsten Grün. Man könnte mit einem Farbsensor messen, ob das Schloss gerade Grün oder Rot ist, und somit </w:t>
      </w:r>
      <w:r w:rsidR="00522243">
        <w:t xml:space="preserve">herausfinden, ob die </w:t>
      </w:r>
      <w:r w:rsidR="00300A2F">
        <w:t>Toilette</w:t>
      </w:r>
      <w:r w:rsidR="00522243">
        <w:t xml:space="preserve"> besetzt ist oder nicht.</w:t>
      </w:r>
    </w:p>
    <w:p w14:paraId="1B136CA3" w14:textId="39264F47" w:rsidR="00D33B45" w:rsidRDefault="00F96232" w:rsidP="00F96232">
      <w:pPr>
        <w:pStyle w:val="Heading2"/>
        <w:ind w:left="567"/>
      </w:pPr>
      <w:bookmarkStart w:id="64" w:name="_Toc215837591"/>
      <w:r>
        <w:t>Update</w:t>
      </w:r>
      <w:bookmarkStart w:id="65" w:name="_Toc215758213"/>
      <w:bookmarkEnd w:id="65"/>
      <w:r>
        <w:t>s</w:t>
      </w:r>
      <w:bookmarkEnd w:id="64"/>
    </w:p>
    <w:p w14:paraId="38528081" w14:textId="72DEA6BA" w:rsidR="00D33B45" w:rsidRPr="00D85CAC" w:rsidRDefault="002B5250" w:rsidP="00A14400">
      <w:pPr>
        <w:ind w:left="-9"/>
      </w:pPr>
      <w:r>
        <w:rPr>
          <w:noProof/>
        </w:rPr>
        <mc:AlternateContent>
          <mc:Choice Requires="wps">
            <w:drawing>
              <wp:anchor distT="0" distB="0" distL="114300" distR="114300" simplePos="0" relativeHeight="251658247" behindDoc="0" locked="0" layoutInCell="1" allowOverlap="1" wp14:anchorId="7BBCED92" wp14:editId="7F9644D4">
                <wp:simplePos x="0" y="0"/>
                <wp:positionH relativeFrom="column">
                  <wp:posOffset>3377565</wp:posOffset>
                </wp:positionH>
                <wp:positionV relativeFrom="paragraph">
                  <wp:posOffset>3532505</wp:posOffset>
                </wp:positionV>
                <wp:extent cx="2496820" cy="635"/>
                <wp:effectExtent l="0" t="0" r="0" b="0"/>
                <wp:wrapSquare wrapText="bothSides"/>
                <wp:docPr id="355929742" name="Text Box 1"/>
                <wp:cNvGraphicFramePr/>
                <a:graphic xmlns:a="http://schemas.openxmlformats.org/drawingml/2006/main">
                  <a:graphicData uri="http://schemas.microsoft.com/office/word/2010/wordprocessingShape">
                    <wps:wsp>
                      <wps:cNvSpPr txBox="1"/>
                      <wps:spPr>
                        <a:xfrm>
                          <a:off x="0" y="0"/>
                          <a:ext cx="2496820" cy="635"/>
                        </a:xfrm>
                        <a:prstGeom prst="rect">
                          <a:avLst/>
                        </a:prstGeom>
                        <a:solidFill>
                          <a:prstClr val="white"/>
                        </a:solidFill>
                        <a:ln>
                          <a:noFill/>
                        </a:ln>
                      </wps:spPr>
                      <wps:txbx>
                        <w:txbxContent>
                          <w:p w14:paraId="0A44B7FE" w14:textId="76113382" w:rsidR="002B5250" w:rsidRPr="00B4635F" w:rsidRDefault="002B5250" w:rsidP="002B5250">
                            <w:pPr>
                              <w:pStyle w:val="Caption"/>
                              <w:rPr>
                                <w:sz w:val="22"/>
                                <w:szCs w:val="22"/>
                              </w:rPr>
                            </w:pPr>
                            <w:bookmarkStart w:id="66" w:name="_Toc215841140"/>
                            <w:r>
                              <w:t xml:space="preserve">Abbildung </w:t>
                            </w:r>
                            <w:r>
                              <w:fldChar w:fldCharType="begin"/>
                            </w:r>
                            <w:r>
                              <w:instrText xml:space="preserve"> SEQ Abbildung \* ARABIC </w:instrText>
                            </w:r>
                            <w:r>
                              <w:fldChar w:fldCharType="separate"/>
                            </w:r>
                            <w:r>
                              <w:fldChar w:fldCharType="end"/>
                            </w:r>
                            <w:r>
                              <w:t xml:space="preserve"> - Beispiel von einigen </w:t>
                            </w:r>
                            <w:r w:rsidR="00740D0D">
                              <w:t>Makros</w:t>
                            </w:r>
                            <w:r>
                              <w:t xml:space="preserve">, de zur </w:t>
                            </w:r>
                            <w:r w:rsidR="00740D0D">
                              <w:t>Konfiguration</w:t>
                            </w:r>
                            <w:r>
                              <w:t xml:space="preserve"> dienen</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BCED92" id="_x0000_s1033" type="#_x0000_t202" style="position:absolute;left:0;text-align:left;margin-left:265.95pt;margin-top:278.15pt;width:196.6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" stroked="f">
                <v:textbox style="mso-fit-shape-to-text:t" inset="0,0,0,0">
                  <w:txbxContent>
                    <w:p w14:paraId="0A44B7FE" w14:textId="76113382" w:rsidR="002B5250" w:rsidRPr="00B4635F" w:rsidRDefault="002B5250" w:rsidP="002B5250">
                      <w:pPr>
                        <w:pStyle w:val="Caption"/>
                        <w:rPr>
                          <w:sz w:val="22"/>
                          <w:szCs w:val="22"/>
                        </w:rPr>
                      </w:pPr>
                      <w:bookmarkStart w:id="67" w:name="_Toc215841140"/>
                      <w:r>
                        <w:t xml:space="preserve">Abbildung </w:t>
                      </w:r>
                      <w:r>
                        <w:fldChar w:fldCharType="begin"/>
                      </w:r>
                      <w:r>
                        <w:instrText xml:space="preserve"> SEQ Abbildung \* ARABIC </w:instrText>
                      </w:r>
                      <w:r>
                        <w:fldChar w:fldCharType="separate"/>
                      </w:r>
                      <w:r>
                        <w:fldChar w:fldCharType="end"/>
                      </w:r>
                      <w:r>
                        <w:t xml:space="preserve"> - Beispiel von einigen </w:t>
                      </w:r>
                      <w:r w:rsidR="00740D0D">
                        <w:t>Makros</w:t>
                      </w:r>
                      <w:r>
                        <w:t xml:space="preserve">, de zur </w:t>
                      </w:r>
                      <w:r w:rsidR="00740D0D">
                        <w:t>Konfiguration</w:t>
                      </w:r>
                      <w:r>
                        <w:t xml:space="preserve"> dienen</w:t>
                      </w:r>
                      <w:bookmarkEnd w:id="67"/>
                    </w:p>
                  </w:txbxContent>
                </v:textbox>
                <w10:wrap type="square"/>
              </v:shape>
            </w:pict>
          </mc:Fallback>
        </mc:AlternateContent>
      </w:r>
      <w:r w:rsidRPr="002B5250">
        <w:drawing>
          <wp:anchor distT="0" distB="0" distL="114300" distR="114300" simplePos="0" relativeHeight="251658246" behindDoc="0" locked="0" layoutInCell="1" allowOverlap="1" wp14:anchorId="7A7D5B0F" wp14:editId="7657C7C2">
            <wp:simplePos x="0" y="0"/>
            <wp:positionH relativeFrom="column">
              <wp:posOffset>3378019</wp:posOffset>
            </wp:positionH>
            <wp:positionV relativeFrom="paragraph">
              <wp:posOffset>3629</wp:posOffset>
            </wp:positionV>
            <wp:extent cx="2497167" cy="3472543"/>
            <wp:effectExtent l="0" t="0" r="0" b="0"/>
            <wp:wrapSquare wrapText="bothSides"/>
            <wp:docPr id="4298296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29679" name="Picture 1"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497167" cy="3472543"/>
                    </a:xfrm>
                    <a:prstGeom prst="rect">
                      <a:avLst/>
                    </a:prstGeom>
                  </pic:spPr>
                </pic:pic>
              </a:graphicData>
            </a:graphic>
          </wp:anchor>
        </w:drawing>
      </w:r>
      <w:r w:rsidR="00924F31">
        <w:t xml:space="preserve">Wir haben sehr viele konfigurierbare </w:t>
      </w:r>
      <w:r w:rsidR="00740D0D">
        <w:t>Parameter</w:t>
      </w:r>
      <w:r w:rsidR="00924F31">
        <w:t xml:space="preserve"> zu unserem </w:t>
      </w:r>
      <w:r w:rsidR="008E2989">
        <w:t>Code</w:t>
      </w:r>
      <w:r w:rsidR="00924F31">
        <w:t xml:space="preserve"> hinzugefügt.</w:t>
      </w:r>
      <w:r w:rsidR="008E2989">
        <w:t xml:space="preserve"> Also wenn man einen </w:t>
      </w:r>
      <w:r w:rsidR="00740D0D">
        <w:t>Grenzwert</w:t>
      </w:r>
      <w:r w:rsidR="00605FE5">
        <w:t>, oder GPIO-Pin</w:t>
      </w:r>
      <w:r w:rsidR="008E2989">
        <w:t xml:space="preserve"> ändern möchte, kann man </w:t>
      </w:r>
      <w:r w:rsidR="00605FE5">
        <w:t xml:space="preserve">einfach </w:t>
      </w:r>
      <w:r w:rsidR="003D1358">
        <w:t>das Makro</w:t>
      </w:r>
      <w:r>
        <w:t xml:space="preserve"> ändern, und den Code auf den ESP32 hochladen.</w:t>
      </w:r>
    </w:p>
    <w:p w14:paraId="347C6FEF" w14:textId="50001566" w:rsidR="00494717" w:rsidRDefault="00D112DB" w:rsidP="00494717">
      <w:pPr>
        <w:ind w:left="-9"/>
      </w:pPr>
      <w:r>
        <w:t xml:space="preserve">Wir haben </w:t>
      </w:r>
      <w:r w:rsidR="000F4947">
        <w:t>aus jeder</w:t>
      </w:r>
      <w:r>
        <w:t xml:space="preserve"> «Magic Number» </w:t>
      </w:r>
      <w:r w:rsidR="003413CC">
        <w:t xml:space="preserve">ein </w:t>
      </w:r>
      <w:r w:rsidR="000F4947">
        <w:t xml:space="preserve">Makro oder Parameter gemacht. </w:t>
      </w:r>
      <w:r w:rsidR="00A15801">
        <w:t xml:space="preserve">Wir haben auch </w:t>
      </w:r>
      <w:r w:rsidR="003413CC">
        <w:t>Funktionalität</w:t>
      </w:r>
      <w:r w:rsidR="001A221A">
        <w:t xml:space="preserve"> </w:t>
      </w:r>
      <w:r w:rsidR="00FE02AE">
        <w:t xml:space="preserve">zur Erweiterung </w:t>
      </w:r>
      <w:r w:rsidR="00EA0112">
        <w:t>zu</w:t>
      </w:r>
      <w:r w:rsidR="001A221A">
        <w:t xml:space="preserve"> mehr als 2 </w:t>
      </w:r>
      <w:r w:rsidR="00172AE5">
        <w:t xml:space="preserve">WCs hinzugefügt. Wenn man ein zusätzliches WC hinzufügen möchte, kann man einfach </w:t>
      </w:r>
      <w:r w:rsidR="00494717">
        <w:t>b</w:t>
      </w:r>
      <w:r w:rsidR="0076606D">
        <w:t xml:space="preserve">ei dem Code den «WC_ID» Makro zu </w:t>
      </w:r>
      <w:proofErr w:type="spellStart"/>
      <w:r w:rsidR="0076606D">
        <w:t>z.</w:t>
      </w:r>
      <w:r w:rsidR="00B24D59">
        <w:t>B</w:t>
      </w:r>
      <w:proofErr w:type="spellEnd"/>
      <w:r w:rsidR="0076606D">
        <w:t xml:space="preserve"> «03» ändern, und diesen Code hochladen. Alle </w:t>
      </w:r>
      <w:r w:rsidR="00CB7D3C">
        <w:t>Informationen</w:t>
      </w:r>
      <w:r w:rsidR="0076606D">
        <w:t xml:space="preserve"> zu den MQTT-</w:t>
      </w:r>
      <w:r w:rsidR="00485FE3">
        <w:t>pfaden</w:t>
      </w:r>
      <w:r w:rsidR="0076606D">
        <w:t xml:space="preserve"> (Topics) werden davon abgeleitet.</w:t>
      </w:r>
    </w:p>
    <w:p w14:paraId="6E6E6F59" w14:textId="77777777" w:rsidR="00FF428C" w:rsidRPr="00FF428C" w:rsidRDefault="00FF428C" w:rsidP="00FF428C"/>
    <w:p w14:paraId="15A33820" w14:textId="77777777" w:rsidR="00D81D05" w:rsidRDefault="00D81D05" w:rsidP="00D81D05"/>
    <w:p w14:paraId="4EB0B306" w14:textId="77777777" w:rsidR="00D81D05" w:rsidRDefault="00D81D05" w:rsidP="00D81D05"/>
    <w:p w14:paraId="64D93816" w14:textId="2B3CE853" w:rsidR="002A213A" w:rsidRDefault="002A213A" w:rsidP="00D81D05"/>
    <w:p w14:paraId="679E048F" w14:textId="77777777" w:rsidR="002A213A" w:rsidRDefault="002A213A" w:rsidP="00D81D05"/>
    <w:p w14:paraId="2DB7E399" w14:textId="77777777" w:rsidR="002A213A" w:rsidRPr="00D81D05" w:rsidRDefault="002A213A" w:rsidP="00D81D05"/>
    <w:p w14:paraId="0B058AD6" w14:textId="0559CF9A" w:rsidR="00D81D05" w:rsidRDefault="00D81D05" w:rsidP="00D81D05">
      <w:pPr>
        <w:pStyle w:val="Heading1"/>
      </w:pPr>
      <w:bookmarkStart w:id="68" w:name="_Toc215837592"/>
      <w:r>
        <w:t>Komponenten</w:t>
      </w:r>
      <w:bookmarkEnd w:id="68"/>
    </w:p>
    <w:p w14:paraId="7FCF2E1B" w14:textId="77777777" w:rsidR="00D81D05" w:rsidRDefault="00D81D05" w:rsidP="00D81D05">
      <w:r>
        <w:t>Für unser Projekt haben wir folgende Komponenten eingesetzt:</w:t>
      </w:r>
    </w:p>
    <w:p w14:paraId="4A28C3BC" w14:textId="77777777" w:rsidR="00D81D05" w:rsidRDefault="00D81D05" w:rsidP="00D81D05"/>
    <w:p w14:paraId="6685748F" w14:textId="77777777" w:rsidR="00EF0F54" w:rsidRPr="00EF0F54" w:rsidRDefault="00EF0F54" w:rsidP="00D81D05"/>
    <w:p w14:paraId="1B3EA9B6" w14:textId="11A6DD85" w:rsidR="00504636" w:rsidRDefault="00504636" w:rsidP="00504636">
      <w:pPr>
        <w:pStyle w:val="Caption"/>
        <w:keepNext/>
      </w:pPr>
      <w:bookmarkStart w:id="69" w:name="_Toc215837605"/>
      <w:r>
        <w:t>Tabelle</w:t>
      </w:r>
      <w:r w:rsidR="00E3406F">
        <w:t xml:space="preserve"> </w:t>
      </w:r>
      <w:r w:rsidR="00117247">
        <w:t>4</w:t>
      </w:r>
      <w:r>
        <w:t xml:space="preserve"> </w:t>
      </w:r>
      <w:r>
        <w:fldChar w:fldCharType="begin"/>
      </w:r>
      <w:r>
        <w:instrText xml:space="preserve"> SEQ Tabelle \* ARABIC </w:instrText>
      </w:r>
      <w:r>
        <w:fldChar w:fldCharType="separate"/>
      </w:r>
      <w:r>
        <w:fldChar w:fldCharType="end"/>
      </w:r>
      <w:r>
        <w:t xml:space="preserve"> Komponente</w:t>
      </w:r>
      <w:bookmarkEnd w:id="69"/>
    </w:p>
    <w:tbl>
      <w:tblPr>
        <w:tblStyle w:val="TableGrid"/>
        <w:tblW w:w="0" w:type="auto"/>
        <w:tblInd w:w="0" w:type="dxa"/>
        <w:tblLook w:val="04A0" w:firstRow="1" w:lastRow="0" w:firstColumn="1" w:lastColumn="0" w:noHBand="0" w:noVBand="1"/>
      </w:tblPr>
      <w:tblGrid>
        <w:gridCol w:w="3114"/>
        <w:gridCol w:w="3115"/>
        <w:gridCol w:w="3115"/>
      </w:tblGrid>
      <w:tr w:rsidR="00D81D05" w14:paraId="3A95E20A" w14:textId="77777777">
        <w:trPr>
          <w:cnfStyle w:val="100000000000" w:firstRow="1" w:lastRow="0" w:firstColumn="0" w:lastColumn="0" w:oddVBand="0" w:evenVBand="0" w:oddHBand="0" w:evenHBand="0" w:firstRowFirstColumn="0" w:firstRowLastColumn="0" w:lastRowFirstColumn="0" w:lastRowLastColumn="0"/>
        </w:trPr>
        <w:tc>
          <w:tcPr>
            <w:tcW w:w="3114" w:type="dxa"/>
          </w:tcPr>
          <w:p w14:paraId="18E9DBF1" w14:textId="77777777" w:rsidR="00D81D05" w:rsidRDefault="00D81D05">
            <w:r>
              <w:t>Name</w:t>
            </w:r>
          </w:p>
        </w:tc>
        <w:tc>
          <w:tcPr>
            <w:tcW w:w="3115" w:type="dxa"/>
          </w:tcPr>
          <w:p w14:paraId="5EA75B74" w14:textId="77777777" w:rsidR="00D81D05" w:rsidRDefault="00D81D05">
            <w:r>
              <w:t>Typ</w:t>
            </w:r>
          </w:p>
        </w:tc>
        <w:tc>
          <w:tcPr>
            <w:tcW w:w="3115" w:type="dxa"/>
          </w:tcPr>
          <w:p w14:paraId="556C661A" w14:textId="77777777" w:rsidR="00D81D05" w:rsidRDefault="00D81D05">
            <w:r>
              <w:t>Funktion</w:t>
            </w:r>
          </w:p>
        </w:tc>
      </w:tr>
      <w:tr w:rsidR="00D81D05" w14:paraId="0BE24F83" w14:textId="77777777">
        <w:tc>
          <w:tcPr>
            <w:tcW w:w="3114" w:type="dxa"/>
          </w:tcPr>
          <w:p w14:paraId="230D775F" w14:textId="77777777" w:rsidR="00D81D05" w:rsidRDefault="00D81D05">
            <w:r>
              <w:t>2x ESP32</w:t>
            </w:r>
          </w:p>
        </w:tc>
        <w:tc>
          <w:tcPr>
            <w:tcW w:w="3115" w:type="dxa"/>
          </w:tcPr>
          <w:p w14:paraId="56A933E7" w14:textId="77777777" w:rsidR="00D81D05" w:rsidRDefault="00D81D05">
            <w:r>
              <w:t>Sonstig (Gateway)</w:t>
            </w:r>
          </w:p>
        </w:tc>
        <w:tc>
          <w:tcPr>
            <w:tcW w:w="3115" w:type="dxa"/>
          </w:tcPr>
          <w:p w14:paraId="34390E31" w14:textId="77777777" w:rsidR="00D81D05" w:rsidRDefault="00D81D05">
            <w:r>
              <w:t>Daten messen, publishen</w:t>
            </w:r>
          </w:p>
        </w:tc>
      </w:tr>
      <w:tr w:rsidR="00D81D05" w14:paraId="3D5C1D55" w14:textId="77777777">
        <w:tc>
          <w:tcPr>
            <w:tcW w:w="3114" w:type="dxa"/>
          </w:tcPr>
          <w:p w14:paraId="041102AD" w14:textId="77777777" w:rsidR="00D81D05" w:rsidRDefault="00D81D05">
            <w:r>
              <w:t xml:space="preserve">2x </w:t>
            </w:r>
            <w:proofErr w:type="spellStart"/>
            <w:r>
              <w:t>Bread</w:t>
            </w:r>
            <w:proofErr w:type="spellEnd"/>
            <w:r>
              <w:t xml:space="preserve"> Board</w:t>
            </w:r>
          </w:p>
        </w:tc>
        <w:tc>
          <w:tcPr>
            <w:tcW w:w="3115" w:type="dxa"/>
          </w:tcPr>
          <w:p w14:paraId="1BA04F29" w14:textId="6560D2DE" w:rsidR="00D81D05" w:rsidRDefault="00D81D05">
            <w:r>
              <w:t>Sonstig (</w:t>
            </w:r>
            <w:r w:rsidR="00300A2F">
              <w:t>Verbinder</w:t>
            </w:r>
            <w:r>
              <w:t>)</w:t>
            </w:r>
          </w:p>
        </w:tc>
        <w:tc>
          <w:tcPr>
            <w:tcW w:w="3115" w:type="dxa"/>
          </w:tcPr>
          <w:p w14:paraId="7009A717" w14:textId="77777777" w:rsidR="00D81D05" w:rsidRDefault="00D81D05">
            <w:r>
              <w:t>Strom leiten</w:t>
            </w:r>
          </w:p>
        </w:tc>
      </w:tr>
      <w:tr w:rsidR="00D81D05" w14:paraId="15EA7357" w14:textId="77777777">
        <w:tc>
          <w:tcPr>
            <w:tcW w:w="3114" w:type="dxa"/>
          </w:tcPr>
          <w:p w14:paraId="11DE2903" w14:textId="6FB4846C" w:rsidR="00D81D05" w:rsidRDefault="00D81D05">
            <w:r>
              <w:t xml:space="preserve">2x 7-Segment </w:t>
            </w:r>
            <w:r w:rsidR="00300A2F">
              <w:t>Displays</w:t>
            </w:r>
          </w:p>
        </w:tc>
        <w:tc>
          <w:tcPr>
            <w:tcW w:w="3115" w:type="dxa"/>
          </w:tcPr>
          <w:p w14:paraId="12D8177B" w14:textId="72A39ADF" w:rsidR="00D81D05" w:rsidRDefault="00EF0F54">
            <w:r>
              <w:t>Ak</w:t>
            </w:r>
            <w:r w:rsidR="008C3245">
              <w:t>t</w:t>
            </w:r>
            <w:r>
              <w:t>or</w:t>
            </w:r>
          </w:p>
        </w:tc>
        <w:tc>
          <w:tcPr>
            <w:tcW w:w="3115" w:type="dxa"/>
          </w:tcPr>
          <w:p w14:paraId="070996CA" w14:textId="77777777" w:rsidR="00D81D05" w:rsidRDefault="00D81D05">
            <w:proofErr w:type="spellStart"/>
            <w:r>
              <w:t>Timer</w:t>
            </w:r>
            <w:proofErr w:type="spellEnd"/>
            <w:r>
              <w:t xml:space="preserve"> anzeigen</w:t>
            </w:r>
          </w:p>
        </w:tc>
      </w:tr>
      <w:tr w:rsidR="00D81D05" w14:paraId="0C8A51F8" w14:textId="77777777">
        <w:tc>
          <w:tcPr>
            <w:tcW w:w="3114" w:type="dxa"/>
          </w:tcPr>
          <w:p w14:paraId="5E578DAC" w14:textId="2718BE13" w:rsidR="00D81D05" w:rsidRDefault="00D81D05">
            <w:r>
              <w:t xml:space="preserve">2x Distanz </w:t>
            </w:r>
            <w:r w:rsidR="00300A2F">
              <w:t>Sensor</w:t>
            </w:r>
          </w:p>
        </w:tc>
        <w:tc>
          <w:tcPr>
            <w:tcW w:w="3115" w:type="dxa"/>
          </w:tcPr>
          <w:p w14:paraId="5FE2DABF" w14:textId="77777777" w:rsidR="00D81D05" w:rsidRDefault="00D81D05">
            <w:r>
              <w:t>Sensor</w:t>
            </w:r>
          </w:p>
        </w:tc>
        <w:tc>
          <w:tcPr>
            <w:tcW w:w="3115" w:type="dxa"/>
          </w:tcPr>
          <w:p w14:paraId="1CEEB45F" w14:textId="41A76681" w:rsidR="00D81D05" w:rsidRDefault="00D81D05">
            <w:pPr>
              <w:tabs>
                <w:tab w:val="right" w:pos="2899"/>
              </w:tabs>
            </w:pPr>
            <w:r>
              <w:t xml:space="preserve">Distanz zu </w:t>
            </w:r>
            <w:r w:rsidR="00300A2F">
              <w:t>Tür</w:t>
            </w:r>
            <w:r>
              <w:t xml:space="preserve"> messen</w:t>
            </w:r>
            <w:r>
              <w:tab/>
            </w:r>
          </w:p>
        </w:tc>
      </w:tr>
      <w:tr w:rsidR="00D81D05" w14:paraId="0836F44A" w14:textId="77777777">
        <w:tc>
          <w:tcPr>
            <w:tcW w:w="3114" w:type="dxa"/>
          </w:tcPr>
          <w:p w14:paraId="31774613" w14:textId="78DD347A" w:rsidR="00D81D05" w:rsidRDefault="00EF0F54">
            <w:r>
              <w:t xml:space="preserve">2x </w:t>
            </w:r>
            <w:r w:rsidR="003E38F1">
              <w:rPr>
                <w:color w:val="000000" w:themeColor="text1"/>
              </w:rPr>
              <w:t>Alarme</w:t>
            </w:r>
          </w:p>
        </w:tc>
        <w:tc>
          <w:tcPr>
            <w:tcW w:w="3115" w:type="dxa"/>
          </w:tcPr>
          <w:p w14:paraId="47C81C78" w14:textId="5F7E2A1D" w:rsidR="00D81D05" w:rsidRDefault="008C3245">
            <w:r>
              <w:t>Aktor</w:t>
            </w:r>
          </w:p>
        </w:tc>
        <w:tc>
          <w:tcPr>
            <w:tcW w:w="3115" w:type="dxa"/>
          </w:tcPr>
          <w:p w14:paraId="62F91211" w14:textId="3D991577" w:rsidR="00D81D05" w:rsidRDefault="008C3245">
            <w:pPr>
              <w:tabs>
                <w:tab w:val="right" w:pos="2899"/>
              </w:tabs>
            </w:pPr>
            <w:r>
              <w:t>Sound ausgeben, wenn Zeit um ist</w:t>
            </w:r>
          </w:p>
        </w:tc>
      </w:tr>
    </w:tbl>
    <w:p w14:paraId="41FF7242" w14:textId="77777777" w:rsidR="00CB494A" w:rsidRDefault="00CB494A" w:rsidP="00B21A02"/>
    <w:p w14:paraId="239845A9" w14:textId="77777777" w:rsidR="002A213A" w:rsidRDefault="002A213A" w:rsidP="00B21A02"/>
    <w:p w14:paraId="5735389C" w14:textId="77777777" w:rsidR="002A213A" w:rsidRDefault="002A213A" w:rsidP="00B21A02"/>
    <w:p w14:paraId="667055F2" w14:textId="77777777" w:rsidR="002A213A" w:rsidRDefault="002A213A" w:rsidP="00B21A02"/>
    <w:p w14:paraId="26DA0701" w14:textId="00FEBE90" w:rsidR="002A213A" w:rsidRDefault="00180938" w:rsidP="002A213A">
      <w:pPr>
        <w:pStyle w:val="Heading1"/>
      </w:pPr>
      <w:bookmarkStart w:id="70" w:name="_Toc215837593"/>
      <w:r>
        <w:t xml:space="preserve">Sicherheit / </w:t>
      </w:r>
      <w:r w:rsidR="002A213A">
        <w:t>Verschlüsselung</w:t>
      </w:r>
      <w:bookmarkEnd w:id="70"/>
    </w:p>
    <w:p w14:paraId="2866BC16" w14:textId="77777777" w:rsidR="00180938" w:rsidRDefault="00180938" w:rsidP="00180938"/>
    <w:p w14:paraId="26D639E7" w14:textId="6FD88813" w:rsidR="00180938" w:rsidRPr="00180938" w:rsidRDefault="004760D8" w:rsidP="00180938">
      <w:r>
        <w:t>Da Toilettendate</w:t>
      </w:r>
      <w:r w:rsidR="00266CAD">
        <w:t>n</w:t>
      </w:r>
      <w:r>
        <w:t xml:space="preserve"> sehr </w:t>
      </w:r>
      <w:r w:rsidR="00D07467">
        <w:t xml:space="preserve">sensible daten sind, und man sie </w:t>
      </w:r>
      <w:r w:rsidR="00AD4C65">
        <w:t>wahrscheinlich</w:t>
      </w:r>
      <w:r w:rsidR="00266CAD">
        <w:t xml:space="preserve"> </w:t>
      </w:r>
      <w:r w:rsidR="00AD4C65">
        <w:t>nicht Öffentlich machen soll, haben wir uns</w:t>
      </w:r>
      <w:r w:rsidR="00661C99">
        <w:t xml:space="preserve"> eine eigene Verschlüsselungsart </w:t>
      </w:r>
      <w:r w:rsidR="007B48DB">
        <w:t>programmiert,</w:t>
      </w:r>
      <w:r w:rsidR="0078741C">
        <w:t xml:space="preserve"> um Die Daten sicher zu </w:t>
      </w:r>
      <w:r w:rsidR="00D85402">
        <w:t>verschicken</w:t>
      </w:r>
      <w:r w:rsidR="00FD493F">
        <w:t>.</w:t>
      </w:r>
      <w:r w:rsidR="0078741C">
        <w:t xml:space="preserve"> Dazu </w:t>
      </w:r>
      <w:r w:rsidR="00223975">
        <w:t xml:space="preserve">kann man nur auf den </w:t>
      </w:r>
      <w:r w:rsidR="0007319D">
        <w:t>MQTT-Server</w:t>
      </w:r>
      <w:r w:rsidR="00223975">
        <w:t xml:space="preserve"> </w:t>
      </w:r>
      <w:r w:rsidR="0007319D">
        <w:t>zugreifen,</w:t>
      </w:r>
      <w:r w:rsidR="00223975">
        <w:t xml:space="preserve"> wenn man im Richtigen W-</w:t>
      </w:r>
      <w:proofErr w:type="gramStart"/>
      <w:r w:rsidR="001D2B91">
        <w:t>LAN</w:t>
      </w:r>
      <w:r w:rsidR="00223975">
        <w:t xml:space="preserve">  Po</w:t>
      </w:r>
      <w:r w:rsidR="00905ABE">
        <w:t>r</w:t>
      </w:r>
      <w:r w:rsidR="00223975">
        <w:t>tal</w:t>
      </w:r>
      <w:proofErr w:type="gramEnd"/>
      <w:r w:rsidR="00223975">
        <w:t xml:space="preserve"> ist</w:t>
      </w:r>
      <w:r w:rsidR="00210D31">
        <w:t>.</w:t>
      </w:r>
    </w:p>
    <w:p w14:paraId="39757565" w14:textId="77777777" w:rsidR="008C2BA2" w:rsidRPr="00180938" w:rsidRDefault="008C2BA2" w:rsidP="00180938"/>
    <w:p w14:paraId="102BADCE" w14:textId="62A92808" w:rsidR="002A213A" w:rsidRDefault="00C01CC9" w:rsidP="00B21A02">
      <w:pPr>
        <w:rPr>
          <w:lang w:val="de-DE"/>
        </w:rPr>
      </w:pPr>
      <w:r w:rsidRPr="00FA4D3E">
        <w:rPr>
          <w:lang w:val="de-DE"/>
        </w:rPr>
        <w:t>Verschl</w:t>
      </w:r>
      <w:r w:rsidR="00E70943" w:rsidRPr="00FA4D3E">
        <w:rPr>
          <w:lang w:val="de-DE"/>
        </w:rPr>
        <w:t>ü</w:t>
      </w:r>
      <w:r w:rsidRPr="00FA4D3E">
        <w:rPr>
          <w:lang w:val="de-DE"/>
        </w:rPr>
        <w:t>sselung</w:t>
      </w:r>
      <w:r w:rsidR="00E70943" w:rsidRPr="00FA4D3E">
        <w:rPr>
          <w:lang w:val="de-DE"/>
        </w:rPr>
        <w:t>s</w:t>
      </w:r>
      <w:r w:rsidR="0045518D" w:rsidRPr="00FA4D3E">
        <w:rPr>
          <w:lang w:val="de-DE"/>
        </w:rPr>
        <w:t xml:space="preserve">- und </w:t>
      </w:r>
      <w:r w:rsidR="00FA4D3E" w:rsidRPr="00FA4D3E">
        <w:rPr>
          <w:lang w:val="de-DE"/>
        </w:rPr>
        <w:t>entschlüsselungs</w:t>
      </w:r>
      <w:r w:rsidR="00E70943" w:rsidRPr="00FA4D3E">
        <w:rPr>
          <w:lang w:val="de-DE"/>
        </w:rPr>
        <w:t>-fun</w:t>
      </w:r>
      <w:r w:rsidR="00FA4D3E" w:rsidRPr="00FA4D3E">
        <w:rPr>
          <w:lang w:val="de-DE"/>
        </w:rPr>
        <w:t>kt</w:t>
      </w:r>
      <w:r w:rsidR="00E70943" w:rsidRPr="00FA4D3E">
        <w:rPr>
          <w:lang w:val="de-DE"/>
        </w:rPr>
        <w:t>ion:</w:t>
      </w:r>
    </w:p>
    <w:p w14:paraId="38E81817" w14:textId="4A040A49" w:rsidR="00FA4D3E" w:rsidRDefault="00FA4D3E" w:rsidP="00B21A02">
      <w:pPr>
        <w:rPr>
          <w:b/>
          <w:bCs/>
          <w:lang w:val="de-DE"/>
        </w:rPr>
      </w:pPr>
      <w:r w:rsidRPr="00FA4D3E">
        <w:rPr>
          <w:b/>
          <w:bCs/>
          <w:lang w:val="de-DE"/>
        </w:rPr>
        <w:t>C++</w:t>
      </w:r>
    </w:p>
    <w:p w14:paraId="7E553DDD" w14:textId="77777777" w:rsidR="00D213CD" w:rsidRDefault="00377C21" w:rsidP="00D213CD">
      <w:pPr>
        <w:keepNext/>
      </w:pPr>
      <w:r w:rsidRPr="00377C21">
        <w:rPr>
          <w:b/>
          <w:bCs/>
          <w:noProof/>
          <w:lang w:val="de-DE"/>
        </w:rPr>
        <w:drawing>
          <wp:inline distT="0" distB="0" distL="0" distR="0" wp14:anchorId="77A2D24F" wp14:editId="18C39B9C">
            <wp:extent cx="3643085" cy="623816"/>
            <wp:effectExtent l="0" t="0" r="0" b="5080"/>
            <wp:docPr id="194462659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26597" name="Picture 1" descr="A black background with white text&#10;&#10;AI-generated content may be incorrect."/>
                    <pic:cNvPicPr/>
                  </pic:nvPicPr>
                  <pic:blipFill>
                    <a:blip r:embed="rId24"/>
                    <a:stretch>
                      <a:fillRect/>
                    </a:stretch>
                  </pic:blipFill>
                  <pic:spPr>
                    <a:xfrm>
                      <a:off x="0" y="0"/>
                      <a:ext cx="3681089" cy="630324"/>
                    </a:xfrm>
                    <a:prstGeom prst="rect">
                      <a:avLst/>
                    </a:prstGeom>
                  </pic:spPr>
                </pic:pic>
              </a:graphicData>
            </a:graphic>
          </wp:inline>
        </w:drawing>
      </w:r>
    </w:p>
    <w:p w14:paraId="38FF202B" w14:textId="1F3D183B" w:rsidR="00377C21" w:rsidRPr="00FA4D3E" w:rsidRDefault="00D213CD" w:rsidP="00D213CD">
      <w:pPr>
        <w:pStyle w:val="Caption"/>
        <w:rPr>
          <w:b w:val="0"/>
          <w:bCs w:val="0"/>
          <w:lang w:val="de-DE"/>
        </w:rPr>
      </w:pPr>
      <w:bookmarkStart w:id="71" w:name="_Toc215841141"/>
      <w:r>
        <w:t>Abbildung</w:t>
      </w:r>
      <w:r w:rsidR="00740D0D">
        <w:t xml:space="preserve"> 7</w:t>
      </w:r>
      <w:r>
        <w:t xml:space="preserve"> </w:t>
      </w:r>
      <w:r>
        <w:fldChar w:fldCharType="begin"/>
      </w:r>
      <w:r>
        <w:instrText xml:space="preserve"> SEQ Abbildung \* ARABIC </w:instrText>
      </w:r>
      <w:r>
        <w:fldChar w:fldCharType="separate"/>
      </w:r>
      <w:r>
        <w:fldChar w:fldCharType="end"/>
      </w:r>
      <w:r>
        <w:t xml:space="preserve"> Verschlüsselung in Arduino</w:t>
      </w:r>
      <w:r w:rsidR="004B399E">
        <w:t xml:space="preserve"> IDE</w:t>
      </w:r>
      <w:bookmarkEnd w:id="71"/>
    </w:p>
    <w:p w14:paraId="3F2AB103" w14:textId="77777777" w:rsidR="00F400E2" w:rsidRDefault="00F400E2" w:rsidP="00B21A02"/>
    <w:p w14:paraId="52617176" w14:textId="5A121E56" w:rsidR="00BC315C" w:rsidRDefault="00BC315C" w:rsidP="00BC315C">
      <w:pPr>
        <w:rPr>
          <w:b/>
          <w:bCs/>
        </w:rPr>
      </w:pPr>
      <w:r w:rsidRPr="003070DB">
        <w:rPr>
          <w:b/>
          <w:bCs/>
        </w:rPr>
        <w:t>Java</w:t>
      </w:r>
      <w:r w:rsidR="004B399E">
        <w:rPr>
          <w:b/>
          <w:bCs/>
        </w:rPr>
        <w:t>S</w:t>
      </w:r>
      <w:r w:rsidRPr="003070DB">
        <w:rPr>
          <w:b/>
          <w:bCs/>
        </w:rPr>
        <w:t>cript</w:t>
      </w:r>
    </w:p>
    <w:p w14:paraId="199D9156" w14:textId="7C15D0CC" w:rsidR="0045143B" w:rsidRPr="003070DB" w:rsidRDefault="0045143B" w:rsidP="00BC315C">
      <w:pPr>
        <w:rPr>
          <w:b/>
          <w:bCs/>
        </w:rPr>
      </w:pPr>
      <w:r w:rsidRPr="0045143B">
        <w:rPr>
          <w:b/>
          <w:bCs/>
          <w:noProof/>
        </w:rPr>
        <w:drawing>
          <wp:inline distT="0" distB="0" distL="0" distR="0" wp14:anchorId="6BF82BC0" wp14:editId="398EB9CE">
            <wp:extent cx="2801257" cy="1175657"/>
            <wp:effectExtent l="0" t="0" r="0" b="5715"/>
            <wp:docPr id="168885345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3456" name="Picture 1" descr="A screenshot of a computer code&#10;&#10;AI-generated content may be incorrect."/>
                    <pic:cNvPicPr/>
                  </pic:nvPicPr>
                  <pic:blipFill>
                    <a:blip r:embed="rId25"/>
                    <a:stretch>
                      <a:fillRect/>
                    </a:stretch>
                  </pic:blipFill>
                  <pic:spPr>
                    <a:xfrm>
                      <a:off x="0" y="0"/>
                      <a:ext cx="2808607" cy="1178742"/>
                    </a:xfrm>
                    <a:prstGeom prst="rect">
                      <a:avLst/>
                    </a:prstGeom>
                  </pic:spPr>
                </pic:pic>
              </a:graphicData>
            </a:graphic>
          </wp:inline>
        </w:drawing>
      </w:r>
    </w:p>
    <w:p w14:paraId="6BF38BB3" w14:textId="77777777" w:rsidR="00BC315C" w:rsidRDefault="00BC315C" w:rsidP="00BC315C"/>
    <w:p w14:paraId="51179AA8" w14:textId="0E5CD9A6" w:rsidR="00F400E2" w:rsidRDefault="00F400E2" w:rsidP="00F400E2">
      <w:r>
        <w:t>Diese Funktion verschlüsselt Eine Variable per XOR und einem Key (hier «</w:t>
      </w:r>
      <w:proofErr w:type="spellStart"/>
      <w:r>
        <w:t>xor_mask</w:t>
      </w:r>
      <w:proofErr w:type="spellEnd"/>
      <w:r>
        <w:t>»</w:t>
      </w:r>
      <w:r w:rsidR="000F07F3">
        <w:t xml:space="preserve"> </w:t>
      </w:r>
      <w:r w:rsidR="00485BBA">
        <w:t>und</w:t>
      </w:r>
      <w:r w:rsidR="000F07F3">
        <w:t xml:space="preserve"> «</w:t>
      </w:r>
      <w:proofErr w:type="spellStart"/>
      <w:r w:rsidR="000F07F3">
        <w:t>passwd</w:t>
      </w:r>
      <w:proofErr w:type="spellEnd"/>
      <w:r w:rsidR="000F07F3">
        <w:t>»</w:t>
      </w:r>
      <w:r>
        <w:t>) genannt.</w:t>
      </w:r>
    </w:p>
    <w:p w14:paraId="0D26B523" w14:textId="72B67090" w:rsidR="00F400E2" w:rsidRDefault="00F400E2" w:rsidP="00F400E2">
      <w:r>
        <w:t xml:space="preserve">Für </w:t>
      </w:r>
      <w:r w:rsidR="002F077E">
        <w:t>B</w:t>
      </w:r>
      <w:r>
        <w:t>oolean</w:t>
      </w:r>
      <w:r w:rsidR="002F077E">
        <w:t>-W</w:t>
      </w:r>
      <w:r>
        <w:t xml:space="preserve">erte, wird noch einige zufällige </w:t>
      </w:r>
      <w:r w:rsidR="002F077E">
        <w:t>Bytes</w:t>
      </w:r>
      <w:r>
        <w:t xml:space="preserve"> am </w:t>
      </w:r>
      <w:r w:rsidR="002F077E">
        <w:t>Schluss</w:t>
      </w:r>
      <w:r>
        <w:t xml:space="preserve"> angefügt. Das dient dazu, dass </w:t>
      </w:r>
      <w:proofErr w:type="spellStart"/>
      <w:r w:rsidR="002F077E">
        <w:t>b</w:t>
      </w:r>
      <w:r>
        <w:t>ooleans</w:t>
      </w:r>
      <w:proofErr w:type="spellEnd"/>
      <w:r>
        <w:t xml:space="preserve"> nur wahr oder falsch sein könnten. Also wenn sich die XOR-verschlüsselung ändert, weiss jemand, dass sich der wert geändert hat. Mit den </w:t>
      </w:r>
      <w:r w:rsidR="00241155">
        <w:t>Radom</w:t>
      </w:r>
      <w:r>
        <w:t xml:space="preserve"> </w:t>
      </w:r>
      <w:r w:rsidR="00241155">
        <w:t>Bytes</w:t>
      </w:r>
      <w:r>
        <w:t xml:space="preserve"> am </w:t>
      </w:r>
      <w:r w:rsidR="00241155">
        <w:t>Schluss</w:t>
      </w:r>
      <w:r>
        <w:t>, wird d</w:t>
      </w:r>
      <w:r w:rsidR="0094589B">
        <w:t>as nicht direkt erkennbar sin</w:t>
      </w:r>
      <w:r w:rsidR="00241155">
        <w:t>d</w:t>
      </w:r>
      <w:r w:rsidR="0094589B">
        <w:t>.</w:t>
      </w:r>
    </w:p>
    <w:p w14:paraId="4E656D22" w14:textId="5B8F4734" w:rsidR="005C6D56" w:rsidRDefault="0071747B" w:rsidP="00B21A02">
      <w:r>
        <w:t>Als ein Beispiel, wie wir das in Node</w:t>
      </w:r>
      <w:r w:rsidR="00241155">
        <w:t>-</w:t>
      </w:r>
      <w:r>
        <w:t>R</w:t>
      </w:r>
      <w:r w:rsidR="00241155">
        <w:t>ED</w:t>
      </w:r>
      <w:r>
        <w:t xml:space="preserve"> </w:t>
      </w:r>
      <w:r w:rsidR="00907E1E">
        <w:t>umgesetzt haben:</w:t>
      </w:r>
    </w:p>
    <w:p w14:paraId="34B214EA" w14:textId="77777777" w:rsidR="000B3E2C" w:rsidRDefault="000B3E2C" w:rsidP="00B21A02"/>
    <w:p w14:paraId="251414A8" w14:textId="77777777" w:rsidR="00D213CD" w:rsidRDefault="00907E1E" w:rsidP="00D213CD">
      <w:pPr>
        <w:keepNext/>
      </w:pPr>
      <w:r w:rsidRPr="00907E1E">
        <w:rPr>
          <w:noProof/>
        </w:rPr>
        <w:drawing>
          <wp:inline distT="0" distB="0" distL="0" distR="0" wp14:anchorId="1607E1DA" wp14:editId="5ACCE0C9">
            <wp:extent cx="6356807" cy="994228"/>
            <wp:effectExtent l="0" t="0" r="6350" b="0"/>
            <wp:docPr id="2034318278"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18278" name="Picture 1" descr="A close-up of a sign&#10;&#10;AI-generated content may be incorrect."/>
                    <pic:cNvPicPr/>
                  </pic:nvPicPr>
                  <pic:blipFill>
                    <a:blip r:embed="rId26"/>
                    <a:stretch>
                      <a:fillRect/>
                    </a:stretch>
                  </pic:blipFill>
                  <pic:spPr>
                    <a:xfrm>
                      <a:off x="0" y="0"/>
                      <a:ext cx="6386283" cy="998838"/>
                    </a:xfrm>
                    <a:prstGeom prst="rect">
                      <a:avLst/>
                    </a:prstGeom>
                  </pic:spPr>
                </pic:pic>
              </a:graphicData>
            </a:graphic>
          </wp:inline>
        </w:drawing>
      </w:r>
    </w:p>
    <w:p w14:paraId="34D4491C" w14:textId="05D7471C" w:rsidR="00907E1E" w:rsidRDefault="00D213CD" w:rsidP="00D213CD">
      <w:pPr>
        <w:pStyle w:val="Caption"/>
      </w:pPr>
      <w:bookmarkStart w:id="72" w:name="_Toc215841142"/>
      <w:r>
        <w:t xml:space="preserve">Abbildung </w:t>
      </w:r>
      <w:r w:rsidR="00195B9C">
        <w:t>8</w:t>
      </w:r>
      <w:r>
        <w:fldChar w:fldCharType="begin"/>
      </w:r>
      <w:r>
        <w:instrText xml:space="preserve"> SEQ Abbildung \* ARABIC </w:instrText>
      </w:r>
      <w:r>
        <w:fldChar w:fldCharType="separate"/>
      </w:r>
      <w:r>
        <w:fldChar w:fldCharType="end"/>
      </w:r>
      <w:r>
        <w:t xml:space="preserve"> Node-RED </w:t>
      </w:r>
      <w:r w:rsidR="003D1358">
        <w:t>Sliders</w:t>
      </w:r>
      <w:bookmarkEnd w:id="72"/>
    </w:p>
    <w:p w14:paraId="3C844A50" w14:textId="77777777" w:rsidR="0079552E" w:rsidRDefault="0079552E" w:rsidP="00B21A02"/>
    <w:p w14:paraId="08DAD7B0" w14:textId="6596ABB0" w:rsidR="00D81D05" w:rsidRDefault="00907E1E" w:rsidP="00D81D05">
      <w:r>
        <w:t xml:space="preserve">Hier wird die </w:t>
      </w:r>
      <w:r w:rsidR="00E10312">
        <w:t>«Max Time» (ein</w:t>
      </w:r>
      <w:r w:rsidR="00E733A1">
        <w:t xml:space="preserve"> Slider</w:t>
      </w:r>
      <w:r w:rsidR="00E10312">
        <w:t xml:space="preserve">) zuerst in </w:t>
      </w:r>
      <w:r w:rsidR="00E733A1">
        <w:t>Millisekunden</w:t>
      </w:r>
      <w:r w:rsidR="00E10312">
        <w:t xml:space="preserve"> umgewandelt, dann </w:t>
      </w:r>
      <w:r w:rsidR="00E733A1">
        <w:t>verschlüsselt</w:t>
      </w:r>
      <w:r w:rsidR="00E10312">
        <w:t xml:space="preserve"> </w:t>
      </w:r>
      <w:r w:rsidR="00485BBA">
        <w:t>und auf MQTT hochgeladen</w:t>
      </w:r>
      <w:r w:rsidR="000B3E2C">
        <w:t>.</w:t>
      </w:r>
    </w:p>
    <w:p w14:paraId="2934CE9D" w14:textId="691A6981" w:rsidR="00C52303" w:rsidRDefault="00FB3881" w:rsidP="00C52303">
      <w:pPr>
        <w:keepNext/>
      </w:pPr>
      <w:r>
        <w:rPr>
          <w:noProof/>
        </w:rPr>
        <mc:AlternateContent>
          <mc:Choice Requires="wps">
            <w:drawing>
              <wp:anchor distT="0" distB="0" distL="114300" distR="114300" simplePos="0" relativeHeight="251658251" behindDoc="0" locked="0" layoutInCell="1" allowOverlap="1" wp14:anchorId="354E69A9" wp14:editId="640EBE04">
                <wp:simplePos x="0" y="0"/>
                <wp:positionH relativeFrom="column">
                  <wp:posOffset>3123565</wp:posOffset>
                </wp:positionH>
                <wp:positionV relativeFrom="paragraph">
                  <wp:posOffset>2244725</wp:posOffset>
                </wp:positionV>
                <wp:extent cx="2581910" cy="635"/>
                <wp:effectExtent l="0" t="0" r="0" b="0"/>
                <wp:wrapSquare wrapText="bothSides"/>
                <wp:docPr id="806393277" name="Text Box 1"/>
                <wp:cNvGraphicFramePr/>
                <a:graphic xmlns:a="http://schemas.openxmlformats.org/drawingml/2006/main">
                  <a:graphicData uri="http://schemas.microsoft.com/office/word/2010/wordprocessingShape">
                    <wps:wsp>
                      <wps:cNvSpPr txBox="1"/>
                      <wps:spPr>
                        <a:xfrm>
                          <a:off x="0" y="0"/>
                          <a:ext cx="2581910" cy="635"/>
                        </a:xfrm>
                        <a:prstGeom prst="rect">
                          <a:avLst/>
                        </a:prstGeom>
                        <a:solidFill>
                          <a:prstClr val="white"/>
                        </a:solidFill>
                        <a:ln>
                          <a:noFill/>
                        </a:ln>
                      </wps:spPr>
                      <wps:txbx>
                        <w:txbxContent>
                          <w:p w14:paraId="40FB4303" w14:textId="0CF1F7CB" w:rsidR="00FB3881" w:rsidRPr="004A77EC" w:rsidRDefault="00FB3881" w:rsidP="00FB3881">
                            <w:pPr>
                              <w:pStyle w:val="Caption"/>
                              <w:rPr>
                                <w:sz w:val="22"/>
                                <w:szCs w:val="22"/>
                              </w:rPr>
                            </w:pPr>
                            <w:bookmarkStart w:id="73" w:name="_Toc215841143"/>
                            <w:r>
                              <w:t xml:space="preserve">Abbildung </w:t>
                            </w:r>
                            <w:r>
                              <w:fldChar w:fldCharType="begin"/>
                            </w:r>
                            <w:r>
                              <w:instrText xml:space="preserve"> SEQ Abbildung \* ARABIC </w:instrText>
                            </w:r>
                            <w:r>
                              <w:fldChar w:fldCharType="separate"/>
                            </w:r>
                            <w:r>
                              <w:fldChar w:fldCharType="end"/>
                            </w:r>
                            <w:r>
                              <w:t xml:space="preserve"> - Diagramm einer verschlüsselten Zahl</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4E69A9" id="_x0000_s1034" type="#_x0000_t202" style="position:absolute;left:0;text-align:left;margin-left:245.95pt;margin-top:176.75pt;width:203.3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XhbGgIAAD8EAAAOAAAAZHJzL2Uyb0RvYy54bWysU8Fu2zAMvQ/YPwi6L04ytO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5m72aUYhSbHbjze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" stroked="f">
                <v:textbox style="mso-fit-shape-to-text:t" inset="0,0,0,0">
                  <w:txbxContent>
                    <w:p w14:paraId="40FB4303" w14:textId="0CF1F7CB" w:rsidR="00FB3881" w:rsidRPr="004A77EC" w:rsidRDefault="00FB3881" w:rsidP="00FB3881">
                      <w:pPr>
                        <w:pStyle w:val="Caption"/>
                        <w:rPr>
                          <w:sz w:val="22"/>
                          <w:szCs w:val="22"/>
                        </w:rPr>
                      </w:pPr>
                      <w:bookmarkStart w:id="74" w:name="_Toc215841143"/>
                      <w:r>
                        <w:t xml:space="preserve">Abbildung </w:t>
                      </w:r>
                      <w:r>
                        <w:fldChar w:fldCharType="begin"/>
                      </w:r>
                      <w:r>
                        <w:instrText xml:space="preserve"> SEQ Abbildung \* ARABIC </w:instrText>
                      </w:r>
                      <w:r>
                        <w:fldChar w:fldCharType="separate"/>
                      </w:r>
                      <w:r>
                        <w:fldChar w:fldCharType="end"/>
                      </w:r>
                      <w:r>
                        <w:t xml:space="preserve"> - Diagramm einer verschlüsselten Zahl</w:t>
                      </w:r>
                      <w:bookmarkEnd w:id="74"/>
                    </w:p>
                  </w:txbxContent>
                </v:textbox>
                <w10:wrap type="square"/>
              </v:shape>
            </w:pict>
          </mc:Fallback>
        </mc:AlternateContent>
      </w:r>
      <w:r w:rsidRPr="00FB3881">
        <w:drawing>
          <wp:anchor distT="0" distB="0" distL="114300" distR="114300" simplePos="0" relativeHeight="251658248" behindDoc="1" locked="0" layoutInCell="1" allowOverlap="1" wp14:anchorId="10229DAA" wp14:editId="6E8E57DA">
            <wp:simplePos x="0" y="0"/>
            <wp:positionH relativeFrom="column">
              <wp:posOffset>3123565</wp:posOffset>
            </wp:positionH>
            <wp:positionV relativeFrom="paragraph">
              <wp:posOffset>0</wp:posOffset>
            </wp:positionV>
            <wp:extent cx="2581910" cy="2187575"/>
            <wp:effectExtent l="0" t="0" r="8890" b="3175"/>
            <wp:wrapSquare wrapText="bothSides"/>
            <wp:docPr id="887979562" name="Picture 1" descr="A graph with many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79562" name="Picture 1" descr="A graph with many dots and line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581910" cy="21875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0" behindDoc="0" locked="0" layoutInCell="1" allowOverlap="1" wp14:anchorId="38804D14" wp14:editId="1841CB3C">
                <wp:simplePos x="0" y="0"/>
                <wp:positionH relativeFrom="column">
                  <wp:posOffset>-86360</wp:posOffset>
                </wp:positionH>
                <wp:positionV relativeFrom="paragraph">
                  <wp:posOffset>2301240</wp:posOffset>
                </wp:positionV>
                <wp:extent cx="2667000" cy="635"/>
                <wp:effectExtent l="0" t="0" r="0" b="0"/>
                <wp:wrapSquare wrapText="bothSides"/>
                <wp:docPr id="1053306620" name="Text Box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4450BC3D" w14:textId="39BBDA13" w:rsidR="00FB3881" w:rsidRPr="006A0196" w:rsidRDefault="00FB3881" w:rsidP="00FB3881">
                            <w:pPr>
                              <w:pStyle w:val="Caption"/>
                              <w:jc w:val="left"/>
                              <w:rPr>
                                <w:sz w:val="22"/>
                                <w:szCs w:val="22"/>
                              </w:rPr>
                            </w:pPr>
                            <w:bookmarkStart w:id="75" w:name="_Toc215841144"/>
                            <w:r>
                              <w:t xml:space="preserve">Abbildung </w:t>
                            </w:r>
                            <w:r>
                              <w:fldChar w:fldCharType="begin"/>
                            </w:r>
                            <w:r>
                              <w:instrText xml:space="preserve"> SEQ Abbildung \* ARABIC </w:instrText>
                            </w:r>
                            <w:r>
                              <w:fldChar w:fldCharType="separate"/>
                            </w:r>
                            <w:r>
                              <w:fldChar w:fldCharType="end"/>
                            </w:r>
                            <w:r>
                              <w:t xml:space="preserve"> - Diagramm eines </w:t>
                            </w:r>
                            <w:proofErr w:type="spellStart"/>
                            <w:r>
                              <w:t>veschlüsseltem</w:t>
                            </w:r>
                            <w:proofErr w:type="spellEnd"/>
                            <w:r>
                              <w:t xml:space="preserve"> Boolean-Wert</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804D14" id="_x0000_s1035" type="#_x0000_t202" style="position:absolute;left:0;text-align:left;margin-left:-6.8pt;margin-top:181.2pt;width:210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" stroked="f">
                <v:textbox style="mso-fit-shape-to-text:t" inset="0,0,0,0">
                  <w:txbxContent>
                    <w:p w14:paraId="4450BC3D" w14:textId="39BBDA13" w:rsidR="00FB3881" w:rsidRPr="006A0196" w:rsidRDefault="00FB3881" w:rsidP="00FB3881">
                      <w:pPr>
                        <w:pStyle w:val="Caption"/>
                        <w:jc w:val="left"/>
                        <w:rPr>
                          <w:sz w:val="22"/>
                          <w:szCs w:val="22"/>
                        </w:rPr>
                      </w:pPr>
                      <w:bookmarkStart w:id="76" w:name="_Toc215841144"/>
                      <w:r>
                        <w:t xml:space="preserve">Abbildung </w:t>
                      </w:r>
                      <w:r>
                        <w:fldChar w:fldCharType="begin"/>
                      </w:r>
                      <w:r>
                        <w:instrText xml:space="preserve"> SEQ Abbildung \* ARABIC </w:instrText>
                      </w:r>
                      <w:r>
                        <w:fldChar w:fldCharType="separate"/>
                      </w:r>
                      <w:r>
                        <w:fldChar w:fldCharType="end"/>
                      </w:r>
                      <w:r>
                        <w:t xml:space="preserve"> - Diagramm eines </w:t>
                      </w:r>
                      <w:proofErr w:type="spellStart"/>
                      <w:r>
                        <w:t>veschlüsseltem</w:t>
                      </w:r>
                      <w:proofErr w:type="spellEnd"/>
                      <w:r>
                        <w:t xml:space="preserve"> Boolean-Wert</w:t>
                      </w:r>
                      <w:bookmarkEnd w:id="76"/>
                    </w:p>
                  </w:txbxContent>
                </v:textbox>
                <w10:wrap type="square"/>
              </v:shape>
            </w:pict>
          </mc:Fallback>
        </mc:AlternateContent>
      </w:r>
      <w:r w:rsidRPr="00C52303">
        <w:drawing>
          <wp:anchor distT="0" distB="0" distL="114300" distR="114300" simplePos="0" relativeHeight="251658249" behindDoc="0" locked="0" layoutInCell="1" allowOverlap="1" wp14:anchorId="2F2F18D5" wp14:editId="00BD1F88">
            <wp:simplePos x="0" y="0"/>
            <wp:positionH relativeFrom="column">
              <wp:posOffset>-86632</wp:posOffset>
            </wp:positionH>
            <wp:positionV relativeFrom="paragraph">
              <wp:posOffset>12916</wp:posOffset>
            </wp:positionV>
            <wp:extent cx="2667367" cy="2231572"/>
            <wp:effectExtent l="0" t="0" r="0" b="0"/>
            <wp:wrapSquare wrapText="bothSides"/>
            <wp:docPr id="141612819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8195" name="Picture 1" descr="A graph of a graph&#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667367" cy="2231572"/>
                    </a:xfrm>
                    <a:prstGeom prst="rect">
                      <a:avLst/>
                    </a:prstGeom>
                  </pic:spPr>
                </pic:pic>
              </a:graphicData>
            </a:graphic>
          </wp:anchor>
        </w:drawing>
      </w:r>
      <w:r w:rsidRPr="00FB3881">
        <w:rPr>
          <w:noProof/>
        </w:rPr>
        <w:t xml:space="preserve"> </w:t>
      </w:r>
    </w:p>
    <w:p w14:paraId="03AB63FB" w14:textId="138DF054" w:rsidR="00D81D05" w:rsidRPr="00B21A02" w:rsidRDefault="00D81D05" w:rsidP="00C52303">
      <w:pPr>
        <w:pStyle w:val="Caption"/>
      </w:pPr>
    </w:p>
    <w:sectPr w:rsidR="00D81D05" w:rsidRPr="00B21A02" w:rsidSect="004A71A0">
      <w:footerReference w:type="default" r:id="rId29"/>
      <w:pgSz w:w="11906" w:h="16838" w:code="9"/>
      <w:pgMar w:top="2268" w:right="1134" w:bottom="1134"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8C508" w14:textId="77777777" w:rsidR="00607777" w:rsidRDefault="00607777" w:rsidP="00E4787B">
      <w:pPr>
        <w:spacing w:after="0"/>
      </w:pPr>
      <w:r>
        <w:separator/>
      </w:r>
    </w:p>
  </w:endnote>
  <w:endnote w:type="continuationSeparator" w:id="0">
    <w:p w14:paraId="14414638" w14:textId="77777777" w:rsidR="00607777" w:rsidRDefault="00607777" w:rsidP="00E478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31A93" w14:textId="77777777" w:rsidR="006D5503" w:rsidRPr="00697730" w:rsidRDefault="00413D19" w:rsidP="00413D19">
    <w:pPr>
      <w:pStyle w:val="Footer"/>
      <w:tabs>
        <w:tab w:val="clear" w:pos="9072"/>
        <w:tab w:val="right" w:pos="9354"/>
      </w:tabs>
      <w:ind w:firstLine="2694"/>
      <w:jc w:val="left"/>
      <w:rPr>
        <w:color w:val="808080"/>
        <w:sz w:val="18"/>
        <w:szCs w:val="18"/>
        <w:lang w:val="en-US"/>
      </w:rPr>
    </w:pPr>
    <w:r>
      <w:rPr>
        <w:noProof/>
        <w:color w:val="808080"/>
        <w:sz w:val="18"/>
        <w:szCs w:val="18"/>
      </w:rPr>
      <w:drawing>
        <wp:anchor distT="0" distB="0" distL="114300" distR="114300" simplePos="0" relativeHeight="251658242" behindDoc="0" locked="0" layoutInCell="1" allowOverlap="1" wp14:anchorId="2A9F5E32" wp14:editId="3EED716A">
          <wp:simplePos x="0" y="0"/>
          <wp:positionH relativeFrom="margin">
            <wp:align>left</wp:align>
          </wp:positionH>
          <wp:positionV relativeFrom="paragraph">
            <wp:posOffset>-153040</wp:posOffset>
          </wp:positionV>
          <wp:extent cx="1337945" cy="29210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ogan.png"/>
                  <pic:cNvPicPr/>
                </pic:nvPicPr>
                <pic:blipFill>
                  <a:blip r:embed="rId1">
                    <a:extLst>
                      <a:ext uri="{28A0092B-C50C-407E-A947-70E740481C1C}">
                        <a14:useLocalDpi xmlns:a14="http://schemas.microsoft.com/office/drawing/2010/main" val="0"/>
                      </a:ext>
                    </a:extLst>
                  </a:blip>
                  <a:stretch>
                    <a:fillRect/>
                  </a:stretch>
                </pic:blipFill>
                <pic:spPr>
                  <a:xfrm>
                    <a:off x="0" y="0"/>
                    <a:ext cx="1337945" cy="292100"/>
                  </a:xfrm>
                  <a:prstGeom prst="rect">
                    <a:avLst/>
                  </a:prstGeom>
                </pic:spPr>
              </pic:pic>
            </a:graphicData>
          </a:graphic>
          <wp14:sizeRelH relativeFrom="margin">
            <wp14:pctWidth>0</wp14:pctWidth>
          </wp14:sizeRelH>
          <wp14:sizeRelV relativeFrom="margin">
            <wp14:pctHeight>0</wp14:pctHeight>
          </wp14:sizeRelV>
        </wp:anchor>
      </w:drawing>
    </w:r>
    <w:r w:rsidRPr="00697730">
      <w:rPr>
        <w:color w:val="808080"/>
        <w:sz w:val="18"/>
        <w:szCs w:val="18"/>
        <w:lang w:val="en-US"/>
      </w:rPr>
      <w:t xml:space="preserve">Noser Young AG </w:t>
    </w:r>
    <w:r w:rsidRPr="00920788">
      <w:rPr>
        <w:rFonts w:ascii="Symbol" w:hAnsi="Symbol"/>
        <w:b/>
        <w:color w:val="0069FF"/>
        <w:sz w:val="18"/>
        <w:szCs w:val="18"/>
      </w:rPr>
      <w:t></w:t>
    </w:r>
    <w:r w:rsidRPr="00697730">
      <w:rPr>
        <w:color w:val="808080"/>
        <w:sz w:val="18"/>
        <w:szCs w:val="18"/>
        <w:lang w:val="en-US"/>
      </w:rPr>
      <w:t xml:space="preserve"> noseryoung.ch </w:t>
    </w:r>
    <w:r w:rsidRPr="00920788">
      <w:rPr>
        <w:rFonts w:ascii="Symbol" w:hAnsi="Symbol"/>
        <w:b/>
        <w:color w:val="0069FF"/>
        <w:sz w:val="18"/>
        <w:szCs w:val="18"/>
      </w:rPr>
      <w:t></w:t>
    </w:r>
    <w:r w:rsidRPr="00697730">
      <w:rPr>
        <w:color w:val="808080"/>
        <w:sz w:val="18"/>
        <w:szCs w:val="18"/>
        <w:lang w:val="en-US"/>
      </w:rPr>
      <w:t xml:space="preserve"> Member of Noser Group</w:t>
    </w:r>
    <w:r w:rsidRPr="00697730">
      <w:rPr>
        <w:color w:val="808080"/>
        <w:sz w:val="18"/>
        <w:szCs w:val="18"/>
        <w:lang w:val="en-US"/>
      </w:rPr>
      <w:tab/>
    </w:r>
    <w:proofErr w:type="spellStart"/>
    <w:r w:rsidRPr="00697730">
      <w:rPr>
        <w:color w:val="808080"/>
        <w:sz w:val="18"/>
        <w:szCs w:val="18"/>
        <w:lang w:val="en-US"/>
      </w:rPr>
      <w:t>Seite</w:t>
    </w:r>
    <w:proofErr w:type="spellEnd"/>
    <w:r w:rsidRPr="00697730">
      <w:rPr>
        <w:color w:val="808080"/>
        <w:sz w:val="18"/>
        <w:szCs w:val="18"/>
        <w:lang w:val="en-US"/>
      </w:rPr>
      <w:t xml:space="preserve"> </w:t>
    </w:r>
    <w:r w:rsidRPr="00EF0F54">
      <w:rPr>
        <w:b/>
        <w:color w:val="808080"/>
        <w:sz w:val="18"/>
        <w:szCs w:val="18"/>
      </w:rPr>
      <w:fldChar w:fldCharType="begin"/>
    </w:r>
    <w:r w:rsidRPr="00697730">
      <w:rPr>
        <w:b/>
        <w:color w:val="808080"/>
        <w:sz w:val="18"/>
        <w:szCs w:val="18"/>
        <w:lang w:val="en-US"/>
      </w:rPr>
      <w:instrText>PAGE  \* Arabic  \* MERGEFORMAT</w:instrText>
    </w:r>
    <w:r w:rsidRPr="00EF0F54">
      <w:rPr>
        <w:b/>
        <w:color w:val="808080"/>
        <w:sz w:val="18"/>
        <w:szCs w:val="18"/>
      </w:rPr>
      <w:fldChar w:fldCharType="separate"/>
    </w:r>
    <w:r w:rsidRPr="00697730">
      <w:rPr>
        <w:b/>
        <w:color w:val="808080"/>
        <w:sz w:val="18"/>
        <w:szCs w:val="18"/>
        <w:lang w:val="en-US"/>
      </w:rPr>
      <w:t>1</w:t>
    </w:r>
    <w:r w:rsidRPr="00EF0F54">
      <w:rPr>
        <w:b/>
        <w:color w:val="808080"/>
        <w:sz w:val="18"/>
        <w:szCs w:val="18"/>
      </w:rPr>
      <w:fldChar w:fldCharType="end"/>
    </w:r>
    <w:r w:rsidRPr="00697730">
      <w:rPr>
        <w:color w:val="808080"/>
        <w:sz w:val="18"/>
        <w:szCs w:val="18"/>
        <w:lang w:val="en-US"/>
      </w:rPr>
      <w:t xml:space="preserve"> von </w:t>
    </w:r>
    <w:r w:rsidRPr="00EF0F54">
      <w:rPr>
        <w:b/>
        <w:color w:val="808080"/>
        <w:sz w:val="18"/>
        <w:szCs w:val="18"/>
      </w:rPr>
      <w:fldChar w:fldCharType="begin"/>
    </w:r>
    <w:r w:rsidRPr="00697730">
      <w:rPr>
        <w:b/>
        <w:color w:val="808080"/>
        <w:sz w:val="18"/>
        <w:szCs w:val="18"/>
        <w:lang w:val="en-US"/>
      </w:rPr>
      <w:instrText>NUMPAGES  \* Arabic  \* MERGEFORMAT</w:instrText>
    </w:r>
    <w:r w:rsidRPr="00EF0F54">
      <w:rPr>
        <w:b/>
        <w:color w:val="808080"/>
        <w:sz w:val="18"/>
        <w:szCs w:val="18"/>
      </w:rPr>
      <w:fldChar w:fldCharType="separate"/>
    </w:r>
    <w:r w:rsidRPr="00697730">
      <w:rPr>
        <w:b/>
        <w:color w:val="808080"/>
        <w:sz w:val="18"/>
        <w:szCs w:val="18"/>
        <w:lang w:val="en-US"/>
      </w:rPr>
      <w:t>1</w:t>
    </w:r>
    <w:r w:rsidRPr="00EF0F54">
      <w:rPr>
        <w:b/>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BD8B" w14:textId="77777777" w:rsidR="008D7E10" w:rsidRPr="00531392" w:rsidRDefault="004A71A0" w:rsidP="00B111A4">
    <w:pPr>
      <w:pStyle w:val="Footer"/>
      <w:tabs>
        <w:tab w:val="clear" w:pos="9072"/>
        <w:tab w:val="right" w:pos="9354"/>
      </w:tabs>
      <w:ind w:firstLine="2694"/>
      <w:jc w:val="left"/>
      <w:rPr>
        <w:color w:val="808080"/>
        <w:sz w:val="18"/>
        <w:szCs w:val="18"/>
        <w:lang w:val="en-US"/>
      </w:rPr>
    </w:pPr>
    <w:r>
      <w:rPr>
        <w:noProof/>
        <w:color w:val="808080"/>
        <w:sz w:val="18"/>
        <w:szCs w:val="18"/>
      </w:rPr>
      <w:drawing>
        <wp:anchor distT="0" distB="0" distL="114300" distR="114300" simplePos="0" relativeHeight="251658241" behindDoc="0" locked="0" layoutInCell="1" allowOverlap="1" wp14:anchorId="57FFD78E" wp14:editId="0CFD3E87">
          <wp:simplePos x="0" y="0"/>
          <wp:positionH relativeFrom="margin">
            <wp:posOffset>0</wp:posOffset>
          </wp:positionH>
          <wp:positionV relativeFrom="paragraph">
            <wp:posOffset>-135890</wp:posOffset>
          </wp:positionV>
          <wp:extent cx="1337945" cy="292100"/>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ogan.png"/>
                  <pic:cNvPicPr/>
                </pic:nvPicPr>
                <pic:blipFill>
                  <a:blip r:embed="rId1">
                    <a:extLst>
                      <a:ext uri="{28A0092B-C50C-407E-A947-70E740481C1C}">
                        <a14:useLocalDpi xmlns:a14="http://schemas.microsoft.com/office/drawing/2010/main" val="0"/>
                      </a:ext>
                    </a:extLst>
                  </a:blip>
                  <a:stretch>
                    <a:fillRect/>
                  </a:stretch>
                </pic:blipFill>
                <pic:spPr>
                  <a:xfrm>
                    <a:off x="0" y="0"/>
                    <a:ext cx="1337945" cy="292100"/>
                  </a:xfrm>
                  <a:prstGeom prst="rect">
                    <a:avLst/>
                  </a:prstGeom>
                </pic:spPr>
              </pic:pic>
            </a:graphicData>
          </a:graphic>
          <wp14:sizeRelH relativeFrom="margin">
            <wp14:pctWidth>0</wp14:pctWidth>
          </wp14:sizeRelH>
          <wp14:sizeRelV relativeFrom="margin">
            <wp14:pctHeight>0</wp14:pctHeight>
          </wp14:sizeRelV>
        </wp:anchor>
      </w:drawing>
    </w:r>
    <w:r w:rsidRPr="00531392">
      <w:rPr>
        <w:color w:val="808080"/>
        <w:sz w:val="18"/>
        <w:szCs w:val="18"/>
        <w:lang w:val="en-US"/>
      </w:rPr>
      <w:t xml:space="preserve">Noser Young AG </w:t>
    </w:r>
    <w:r w:rsidRPr="00920788">
      <w:rPr>
        <w:rFonts w:ascii="Symbol" w:hAnsi="Symbol"/>
        <w:b/>
        <w:color w:val="0069FF"/>
        <w:sz w:val="18"/>
        <w:szCs w:val="18"/>
      </w:rPr>
      <w:t></w:t>
    </w:r>
    <w:r w:rsidRPr="00531392">
      <w:rPr>
        <w:color w:val="808080"/>
        <w:sz w:val="18"/>
        <w:szCs w:val="18"/>
        <w:lang w:val="en-US"/>
      </w:rPr>
      <w:t xml:space="preserve"> noseryoung.ch </w:t>
    </w:r>
    <w:r w:rsidRPr="00920788">
      <w:rPr>
        <w:rFonts w:ascii="Symbol" w:hAnsi="Symbol"/>
        <w:b/>
        <w:color w:val="0069FF"/>
        <w:sz w:val="18"/>
        <w:szCs w:val="18"/>
      </w:rPr>
      <w:t></w:t>
    </w:r>
    <w:r w:rsidRPr="00531392">
      <w:rPr>
        <w:color w:val="808080"/>
        <w:sz w:val="18"/>
        <w:szCs w:val="18"/>
        <w:lang w:val="en-US"/>
      </w:rPr>
      <w:t xml:space="preserve"> Member of Noser Group</w:t>
    </w:r>
    <w:r w:rsidRPr="00531392">
      <w:rPr>
        <w:color w:val="808080"/>
        <w:sz w:val="18"/>
        <w:szCs w:val="18"/>
        <w:lang w:val="en-US"/>
      </w:rPr>
      <w:tab/>
      <w:t xml:space="preserve">Seite </w:t>
    </w:r>
    <w:r w:rsidRPr="00EF0F54">
      <w:rPr>
        <w:b/>
        <w:color w:val="808080"/>
        <w:sz w:val="18"/>
        <w:szCs w:val="18"/>
      </w:rPr>
      <w:fldChar w:fldCharType="begin"/>
    </w:r>
    <w:r w:rsidRPr="00531392">
      <w:rPr>
        <w:b/>
        <w:color w:val="808080"/>
        <w:sz w:val="18"/>
        <w:szCs w:val="18"/>
        <w:lang w:val="en-US"/>
      </w:rPr>
      <w:instrText>PAGE  \* Arabic  \* MERGEFORMAT</w:instrText>
    </w:r>
    <w:r w:rsidRPr="00EF0F54">
      <w:rPr>
        <w:b/>
        <w:color w:val="808080"/>
        <w:sz w:val="18"/>
        <w:szCs w:val="18"/>
      </w:rPr>
      <w:fldChar w:fldCharType="separate"/>
    </w:r>
    <w:r w:rsidRPr="00531392">
      <w:rPr>
        <w:b/>
        <w:color w:val="808080"/>
        <w:sz w:val="18"/>
        <w:szCs w:val="18"/>
        <w:lang w:val="en-US"/>
      </w:rPr>
      <w:t>1</w:t>
    </w:r>
    <w:r w:rsidRPr="00EF0F54">
      <w:rPr>
        <w:b/>
        <w:color w:val="808080"/>
        <w:sz w:val="18"/>
        <w:szCs w:val="18"/>
      </w:rPr>
      <w:fldChar w:fldCharType="end"/>
    </w:r>
    <w:r w:rsidRPr="00531392">
      <w:rPr>
        <w:color w:val="808080"/>
        <w:sz w:val="18"/>
        <w:szCs w:val="18"/>
        <w:lang w:val="en-US"/>
      </w:rPr>
      <w:t xml:space="preserve"> von </w:t>
    </w:r>
    <w:r w:rsidRPr="00EF0F54">
      <w:rPr>
        <w:b/>
        <w:color w:val="808080"/>
        <w:sz w:val="18"/>
        <w:szCs w:val="18"/>
      </w:rPr>
      <w:fldChar w:fldCharType="begin"/>
    </w:r>
    <w:r w:rsidRPr="00531392">
      <w:rPr>
        <w:b/>
        <w:color w:val="808080"/>
        <w:sz w:val="18"/>
        <w:szCs w:val="18"/>
        <w:lang w:val="en-US"/>
      </w:rPr>
      <w:instrText>NUMPAGES  \* Arabic  \* MERGEFORMAT</w:instrText>
    </w:r>
    <w:r w:rsidRPr="00EF0F54">
      <w:rPr>
        <w:b/>
        <w:color w:val="808080"/>
        <w:sz w:val="18"/>
        <w:szCs w:val="18"/>
      </w:rPr>
      <w:fldChar w:fldCharType="separate"/>
    </w:r>
    <w:r w:rsidRPr="00531392">
      <w:rPr>
        <w:b/>
        <w:color w:val="808080"/>
        <w:sz w:val="18"/>
        <w:szCs w:val="18"/>
        <w:lang w:val="en-US"/>
      </w:rPr>
      <w:t>1</w:t>
    </w:r>
    <w:r w:rsidRPr="00EF0F54">
      <w:rPr>
        <w:b/>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A9960" w14:textId="77777777" w:rsidR="008D7E10" w:rsidRPr="00531392" w:rsidRDefault="004A71A0" w:rsidP="00B111A4">
    <w:pPr>
      <w:pStyle w:val="Footer"/>
      <w:ind w:firstLine="2694"/>
      <w:jc w:val="left"/>
      <w:rPr>
        <w:color w:val="808080"/>
        <w:sz w:val="18"/>
        <w:szCs w:val="18"/>
        <w:lang w:val="en-US"/>
      </w:rPr>
    </w:pPr>
    <w:r>
      <w:rPr>
        <w:noProof/>
        <w:color w:val="808080"/>
        <w:sz w:val="18"/>
        <w:szCs w:val="18"/>
      </w:rPr>
      <w:drawing>
        <wp:anchor distT="0" distB="0" distL="114300" distR="114300" simplePos="0" relativeHeight="251658240" behindDoc="0" locked="0" layoutInCell="1" allowOverlap="1" wp14:anchorId="6A546FA5" wp14:editId="444C0C65">
          <wp:simplePos x="0" y="0"/>
          <wp:positionH relativeFrom="margin">
            <wp:posOffset>0</wp:posOffset>
          </wp:positionH>
          <wp:positionV relativeFrom="paragraph">
            <wp:posOffset>-135890</wp:posOffset>
          </wp:positionV>
          <wp:extent cx="1337945" cy="29210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ogan.png"/>
                  <pic:cNvPicPr/>
                </pic:nvPicPr>
                <pic:blipFill>
                  <a:blip r:embed="rId1">
                    <a:extLst>
                      <a:ext uri="{28A0092B-C50C-407E-A947-70E740481C1C}">
                        <a14:useLocalDpi xmlns:a14="http://schemas.microsoft.com/office/drawing/2010/main" val="0"/>
                      </a:ext>
                    </a:extLst>
                  </a:blip>
                  <a:stretch>
                    <a:fillRect/>
                  </a:stretch>
                </pic:blipFill>
                <pic:spPr>
                  <a:xfrm>
                    <a:off x="0" y="0"/>
                    <a:ext cx="1337945" cy="292100"/>
                  </a:xfrm>
                  <a:prstGeom prst="rect">
                    <a:avLst/>
                  </a:prstGeom>
                </pic:spPr>
              </pic:pic>
            </a:graphicData>
          </a:graphic>
          <wp14:sizeRelH relativeFrom="margin">
            <wp14:pctWidth>0</wp14:pctWidth>
          </wp14:sizeRelH>
          <wp14:sizeRelV relativeFrom="margin">
            <wp14:pctHeight>0</wp14:pctHeight>
          </wp14:sizeRelV>
        </wp:anchor>
      </w:drawing>
    </w:r>
    <w:r w:rsidRPr="00531392">
      <w:rPr>
        <w:color w:val="808080"/>
        <w:sz w:val="18"/>
        <w:szCs w:val="18"/>
        <w:lang w:val="en-US"/>
      </w:rPr>
      <w:t xml:space="preserve">Noser Young AG </w:t>
    </w:r>
    <w:r w:rsidRPr="00920788">
      <w:rPr>
        <w:rFonts w:ascii="Symbol" w:hAnsi="Symbol"/>
        <w:b/>
        <w:color w:val="0069FF"/>
        <w:sz w:val="18"/>
        <w:szCs w:val="18"/>
      </w:rPr>
      <w:t></w:t>
    </w:r>
    <w:r w:rsidRPr="00531392">
      <w:rPr>
        <w:color w:val="808080"/>
        <w:sz w:val="18"/>
        <w:szCs w:val="18"/>
        <w:lang w:val="en-US"/>
      </w:rPr>
      <w:t xml:space="preserve"> noseryoung.ch </w:t>
    </w:r>
    <w:r w:rsidRPr="00920788">
      <w:rPr>
        <w:rFonts w:ascii="Symbol" w:hAnsi="Symbol"/>
        <w:b/>
        <w:color w:val="0069FF"/>
        <w:sz w:val="18"/>
        <w:szCs w:val="18"/>
      </w:rPr>
      <w:t></w:t>
    </w:r>
    <w:r w:rsidRPr="00531392">
      <w:rPr>
        <w:color w:val="808080"/>
        <w:sz w:val="18"/>
        <w:szCs w:val="18"/>
        <w:lang w:val="en-US"/>
      </w:rPr>
      <w:t xml:space="preserve"> Member of Noser Group</w:t>
    </w:r>
    <w:r w:rsidRPr="00531392">
      <w:rPr>
        <w:color w:val="808080"/>
        <w:sz w:val="18"/>
        <w:szCs w:val="18"/>
        <w:lang w:val="en-US"/>
      </w:rPr>
      <w:tab/>
      <w:t xml:space="preserve">Seite </w:t>
    </w:r>
    <w:r w:rsidRPr="00EF0F54">
      <w:rPr>
        <w:b/>
        <w:color w:val="808080"/>
        <w:sz w:val="18"/>
        <w:szCs w:val="18"/>
      </w:rPr>
      <w:fldChar w:fldCharType="begin"/>
    </w:r>
    <w:r w:rsidRPr="00531392">
      <w:rPr>
        <w:b/>
        <w:color w:val="808080"/>
        <w:sz w:val="18"/>
        <w:szCs w:val="18"/>
        <w:lang w:val="en-US"/>
      </w:rPr>
      <w:instrText>PAGE  \* Arabic  \* MERGEFORMAT</w:instrText>
    </w:r>
    <w:r w:rsidRPr="00EF0F54">
      <w:rPr>
        <w:b/>
        <w:color w:val="808080"/>
        <w:sz w:val="18"/>
        <w:szCs w:val="18"/>
      </w:rPr>
      <w:fldChar w:fldCharType="separate"/>
    </w:r>
    <w:r w:rsidRPr="00531392">
      <w:rPr>
        <w:b/>
        <w:color w:val="808080"/>
        <w:sz w:val="18"/>
        <w:szCs w:val="18"/>
        <w:lang w:val="en-US"/>
      </w:rPr>
      <w:t>1</w:t>
    </w:r>
    <w:r w:rsidRPr="00EF0F54">
      <w:rPr>
        <w:b/>
        <w:color w:val="808080"/>
        <w:sz w:val="18"/>
        <w:szCs w:val="18"/>
      </w:rPr>
      <w:fldChar w:fldCharType="end"/>
    </w:r>
    <w:r w:rsidRPr="00531392">
      <w:rPr>
        <w:color w:val="808080"/>
        <w:sz w:val="18"/>
        <w:szCs w:val="18"/>
        <w:lang w:val="en-US"/>
      </w:rPr>
      <w:t xml:space="preserve"> von </w:t>
    </w:r>
    <w:r w:rsidRPr="00EF0F54">
      <w:rPr>
        <w:b/>
        <w:color w:val="808080"/>
        <w:sz w:val="18"/>
        <w:szCs w:val="18"/>
      </w:rPr>
      <w:fldChar w:fldCharType="begin"/>
    </w:r>
    <w:r w:rsidRPr="00531392">
      <w:rPr>
        <w:b/>
        <w:color w:val="808080"/>
        <w:sz w:val="18"/>
        <w:szCs w:val="18"/>
        <w:lang w:val="en-US"/>
      </w:rPr>
      <w:instrText>NUMPAGES  \* Arabic  \* MERGEFORMAT</w:instrText>
    </w:r>
    <w:r w:rsidRPr="00EF0F54">
      <w:rPr>
        <w:b/>
        <w:color w:val="808080"/>
        <w:sz w:val="18"/>
        <w:szCs w:val="18"/>
      </w:rPr>
      <w:fldChar w:fldCharType="separate"/>
    </w:r>
    <w:r w:rsidRPr="00531392">
      <w:rPr>
        <w:b/>
        <w:color w:val="808080"/>
        <w:sz w:val="18"/>
        <w:szCs w:val="18"/>
        <w:lang w:val="en-US"/>
      </w:rPr>
      <w:t>1</w:t>
    </w:r>
    <w:r w:rsidRPr="00EF0F54">
      <w:rPr>
        <w:b/>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8A233" w14:textId="77777777" w:rsidR="00607777" w:rsidRDefault="00607777" w:rsidP="00E4787B">
      <w:pPr>
        <w:spacing w:after="0"/>
      </w:pPr>
      <w:r>
        <w:separator/>
      </w:r>
    </w:p>
  </w:footnote>
  <w:footnote w:type="continuationSeparator" w:id="0">
    <w:p w14:paraId="242C2015" w14:textId="77777777" w:rsidR="00607777" w:rsidRDefault="00607777" w:rsidP="00E478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4B591" w14:textId="2DE41723" w:rsidR="004A71A0" w:rsidRPr="00BC384F" w:rsidRDefault="007A14AD" w:rsidP="004A71A0">
    <w:pPr>
      <w:pStyle w:val="Header"/>
      <w:tabs>
        <w:tab w:val="clear" w:pos="4536"/>
        <w:tab w:val="clear" w:pos="9072"/>
        <w:tab w:val="left" w:pos="7200"/>
      </w:tabs>
      <w:spacing w:before="480" w:after="360"/>
      <w:rPr>
        <w:rFonts w:cs="Arial"/>
        <w:b/>
      </w:rPr>
    </w:pPr>
    <w:bookmarkStart w:id="0" w:name="_Hlk40257122"/>
    <w:bookmarkStart w:id="1" w:name="_Hlk40257123"/>
    <w:bookmarkStart w:id="2" w:name="_Hlk40257270"/>
    <w:bookmarkStart w:id="3" w:name="_Hlk40257271"/>
    <w:bookmarkStart w:id="4" w:name="_Hlk40257392"/>
    <w:bookmarkStart w:id="5" w:name="_Hlk40257393"/>
    <w:bookmarkStart w:id="6" w:name="_Hlk40257546"/>
    <w:bookmarkStart w:id="7" w:name="_Hlk40257547"/>
    <w:bookmarkStart w:id="8" w:name="_Hlk40257901"/>
    <w:bookmarkStart w:id="9" w:name="_Hlk40257902"/>
    <w:bookmarkStart w:id="10" w:name="_Hlk40258140"/>
    <w:bookmarkStart w:id="11" w:name="_Hlk40258141"/>
    <w:bookmarkStart w:id="12" w:name="_Hlk40258262"/>
    <w:bookmarkStart w:id="13" w:name="_Hlk40258263"/>
    <w:bookmarkStart w:id="14" w:name="_Hlk40258397"/>
    <w:bookmarkStart w:id="15" w:name="_Hlk40258398"/>
    <w:bookmarkStart w:id="16" w:name="_Hlk40258402"/>
    <w:bookmarkStart w:id="17" w:name="_Hlk40258403"/>
    <w:bookmarkStart w:id="18" w:name="_Hlk40258441"/>
    <w:bookmarkStart w:id="19" w:name="_Hlk40258442"/>
    <w:r>
      <w:rPr>
        <w:noProof/>
      </w:rPr>
      <w:drawing>
        <wp:anchor distT="0" distB="0" distL="114300" distR="114300" simplePos="0" relativeHeight="251658244" behindDoc="0" locked="0" layoutInCell="1" allowOverlap="1" wp14:anchorId="501A58C1" wp14:editId="1DCBB304">
          <wp:simplePos x="0" y="0"/>
          <wp:positionH relativeFrom="margin">
            <wp:align>right</wp:align>
          </wp:positionH>
          <wp:positionV relativeFrom="paragraph">
            <wp:posOffset>93345</wp:posOffset>
          </wp:positionV>
          <wp:extent cx="2120526" cy="581025"/>
          <wp:effectExtent l="0" t="0" r="0" b="0"/>
          <wp:wrapSquare wrapText="bothSides"/>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526" cy="581025"/>
                  </a:xfrm>
                  <a:prstGeom prst="rect">
                    <a:avLst/>
                  </a:prstGeom>
                  <a:noFill/>
                  <a:ln>
                    <a:noFill/>
                  </a:ln>
                </pic:spPr>
              </pic:pic>
            </a:graphicData>
          </a:graphic>
        </wp:anchor>
      </w:drawing>
    </w:r>
    <w:sdt>
      <w:sdtPr>
        <w:rPr>
          <w:rFonts w:cs="Arial"/>
          <w:b/>
        </w:rPr>
        <w:alias w:val="Titel"/>
        <w:tag w:val=""/>
        <w:id w:val="1965311321"/>
        <w:dataBinding w:prefixMappings="xmlns:ns0='http://purl.org/dc/elements/1.1/' xmlns:ns1='http://schemas.openxmlformats.org/package/2006/metadata/core-properties' " w:xpath="/ns1:coreProperties[1]/ns0:title[1]" w:storeItemID="{6C3C8BC8-F283-45AE-878A-BAB7291924A1}"/>
        <w:text/>
      </w:sdtPr>
      <w:sdtContent>
        <w:r w:rsidR="00B243A7">
          <w:rPr>
            <w:rFonts w:cs="Arial"/>
            <w:b/>
          </w:rPr>
          <w:t>WC-Projekt</w:t>
        </w:r>
      </w:sdtContent>
    </w:sdt>
  </w:p>
  <w:sdt>
    <w:sdtPr>
      <w:rPr>
        <w:rFonts w:cs="Arial"/>
        <w:b/>
        <w:sz w:val="20"/>
        <w:szCs w:val="20"/>
      </w:rPr>
      <w:alias w:val="Betreff"/>
      <w:tag w:val=""/>
      <w:id w:val="672224316"/>
      <w:dataBinding w:prefixMappings="xmlns:ns0='http://purl.org/dc/elements/1.1/' xmlns:ns1='http://schemas.openxmlformats.org/package/2006/metadata/core-properties' " w:xpath="/ns1:coreProperties[1]/ns0:subject[1]" w:storeItemID="{6C3C8BC8-F283-45AE-878A-BAB7291924A1}"/>
      <w:text/>
    </w:sdtPr>
    <w:sdtContent>
      <w:p w14:paraId="16E64509" w14:textId="7A06C3B5" w:rsidR="004A71A0" w:rsidRPr="00BC384F" w:rsidRDefault="000362AB" w:rsidP="004A71A0">
        <w:pPr>
          <w:pStyle w:val="Header"/>
          <w:pBdr>
            <w:bottom w:val="single" w:sz="4" w:space="0" w:color="000000" w:themeColor="text1"/>
          </w:pBdr>
          <w:tabs>
            <w:tab w:val="clear" w:pos="4536"/>
            <w:tab w:val="clear" w:pos="9072"/>
            <w:tab w:val="center" w:pos="4678"/>
            <w:tab w:val="right" w:pos="9356"/>
          </w:tabs>
          <w:spacing w:line="360" w:lineRule="auto"/>
          <w:rPr>
            <w:rFonts w:cs="Arial"/>
            <w:b/>
            <w:sz w:val="20"/>
            <w:szCs w:val="20"/>
          </w:rPr>
        </w:pPr>
        <w:r>
          <w:rPr>
            <w:rFonts w:cs="Arial"/>
            <w:b/>
            <w:sz w:val="20"/>
            <w:szCs w:val="20"/>
          </w:rPr>
          <w:t>IOT</w:t>
        </w:r>
      </w:p>
    </w:sdtContent>
  </w:sdt>
  <w:bookmarkEnd w:id="19" w:displacedByCustomXml="prev"/>
  <w:bookmarkEnd w:id="18" w:displacedByCustomXml="prev"/>
  <w:bookmarkEnd w:id="17" w:displacedByCustomXml="prev"/>
  <w:bookmarkEnd w:id="16" w:displacedByCustomXml="prev"/>
  <w:bookmarkEnd w:id="15" w:displacedByCustomXml="prev"/>
  <w:bookmarkEnd w:id="14" w:displacedByCustomXml="prev"/>
  <w:bookmarkEnd w:id="13" w:displacedByCustomXml="prev"/>
  <w:bookmarkEnd w:id="12" w:displacedByCustomXml="prev"/>
  <w:bookmarkEnd w:id="11" w:displacedByCustomXml="prev"/>
  <w:bookmarkEnd w:id="10" w:displacedByCustomXml="prev"/>
  <w:bookmarkEnd w:id="9" w:displacedByCustomXml="prev"/>
  <w:bookmarkEnd w:id="8" w:displacedByCustomXml="prev"/>
  <w:bookmarkEnd w:id="7" w:displacedByCustomXml="prev"/>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p w14:paraId="1AF31714" w14:textId="77777777" w:rsidR="006D5503" w:rsidRPr="004A71A0" w:rsidRDefault="006D5503" w:rsidP="004A71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90CB" w14:textId="2B030318" w:rsidR="004A71A0" w:rsidRPr="00BC384F" w:rsidRDefault="007A14AD" w:rsidP="004A71A0">
    <w:pPr>
      <w:pStyle w:val="Header"/>
      <w:tabs>
        <w:tab w:val="clear" w:pos="4536"/>
        <w:tab w:val="clear" w:pos="9072"/>
        <w:tab w:val="left" w:pos="7200"/>
      </w:tabs>
      <w:spacing w:before="480" w:after="360"/>
      <w:rPr>
        <w:rFonts w:cs="Arial"/>
        <w:b/>
      </w:rPr>
    </w:pPr>
    <w:r>
      <w:rPr>
        <w:noProof/>
      </w:rPr>
      <w:drawing>
        <wp:anchor distT="0" distB="0" distL="114300" distR="114300" simplePos="0" relativeHeight="251658243" behindDoc="0" locked="0" layoutInCell="1" allowOverlap="1" wp14:anchorId="3624D3C3" wp14:editId="3DDCBB07">
          <wp:simplePos x="0" y="0"/>
          <wp:positionH relativeFrom="margin">
            <wp:align>right</wp:align>
          </wp:positionH>
          <wp:positionV relativeFrom="paragraph">
            <wp:posOffset>90805</wp:posOffset>
          </wp:positionV>
          <wp:extent cx="2120526" cy="581025"/>
          <wp:effectExtent l="0" t="0" r="0" b="0"/>
          <wp:wrapSquare wrapText="bothSides"/>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526" cy="581025"/>
                  </a:xfrm>
                  <a:prstGeom prst="rect">
                    <a:avLst/>
                  </a:prstGeom>
                  <a:noFill/>
                  <a:ln>
                    <a:noFill/>
                  </a:ln>
                </pic:spPr>
              </pic:pic>
            </a:graphicData>
          </a:graphic>
        </wp:anchor>
      </w:drawing>
    </w:r>
    <w:sdt>
      <w:sdtPr>
        <w:rPr>
          <w:rFonts w:cs="Arial"/>
          <w:b/>
        </w:rPr>
        <w:alias w:val="Titel"/>
        <w:tag w:val=""/>
        <w:id w:val="-257985630"/>
        <w:dataBinding w:prefixMappings="xmlns:ns0='http://purl.org/dc/elements/1.1/' xmlns:ns1='http://schemas.openxmlformats.org/package/2006/metadata/core-properties' " w:xpath="/ns1:coreProperties[1]/ns0:title[1]" w:storeItemID="{6C3C8BC8-F283-45AE-878A-BAB7291924A1}"/>
        <w:text/>
      </w:sdtPr>
      <w:sdtContent>
        <w:r w:rsidR="00B243A7">
          <w:rPr>
            <w:rFonts w:cs="Arial"/>
            <w:b/>
          </w:rPr>
          <w:t>WC-Projekt</w:t>
        </w:r>
      </w:sdtContent>
    </w:sdt>
  </w:p>
  <w:sdt>
    <w:sdtPr>
      <w:rPr>
        <w:rFonts w:cs="Arial"/>
        <w:b/>
        <w:sz w:val="20"/>
        <w:szCs w:val="20"/>
      </w:rPr>
      <w:alias w:val="Betreff"/>
      <w:tag w:val=""/>
      <w:id w:val="1456677224"/>
      <w:dataBinding w:prefixMappings="xmlns:ns0='http://purl.org/dc/elements/1.1/' xmlns:ns1='http://schemas.openxmlformats.org/package/2006/metadata/core-properties' " w:xpath="/ns1:coreProperties[1]/ns0:subject[1]" w:storeItemID="{6C3C8BC8-F283-45AE-878A-BAB7291924A1}"/>
      <w:text/>
    </w:sdtPr>
    <w:sdtContent>
      <w:p w14:paraId="658B8027" w14:textId="76779733" w:rsidR="004A71A0" w:rsidRPr="00BC384F" w:rsidRDefault="000362AB" w:rsidP="004A71A0">
        <w:pPr>
          <w:pStyle w:val="Header"/>
          <w:pBdr>
            <w:bottom w:val="single" w:sz="4" w:space="0" w:color="000000" w:themeColor="text1"/>
          </w:pBdr>
          <w:tabs>
            <w:tab w:val="clear" w:pos="4536"/>
            <w:tab w:val="clear" w:pos="9072"/>
            <w:tab w:val="center" w:pos="4678"/>
            <w:tab w:val="right" w:pos="9356"/>
          </w:tabs>
          <w:spacing w:line="360" w:lineRule="auto"/>
          <w:rPr>
            <w:rFonts w:cs="Arial"/>
            <w:b/>
            <w:sz w:val="20"/>
            <w:szCs w:val="20"/>
          </w:rPr>
        </w:pPr>
        <w:r>
          <w:rPr>
            <w:rFonts w:cs="Arial"/>
            <w:b/>
            <w:sz w:val="20"/>
            <w:szCs w:val="20"/>
          </w:rPr>
          <w:t>IOT</w:t>
        </w:r>
      </w:p>
    </w:sdtContent>
  </w:sdt>
  <w:p w14:paraId="33C05227" w14:textId="77777777" w:rsidR="00C1280D" w:rsidRPr="004A71A0" w:rsidRDefault="00C1280D" w:rsidP="004A71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1E87"/>
    <w:multiLevelType w:val="multilevel"/>
    <w:tmpl w:val="F2F8BEB2"/>
    <w:lvl w:ilvl="0">
      <w:start w:val="1"/>
      <w:numFmt w:val="decimal"/>
      <w:pStyle w:val="Heading1"/>
      <w:lvlText w:val="%1"/>
      <w:lvlJc w:val="left"/>
      <w:pPr>
        <w:ind w:left="432" w:hanging="432"/>
      </w:pPr>
    </w:lvl>
    <w:lvl w:ilvl="1">
      <w:start w:val="1"/>
      <w:numFmt w:val="decimal"/>
      <w:pStyle w:val="Heading2"/>
      <w:lvlText w:val="%1.%2"/>
      <w:lvlJc w:val="left"/>
      <w:pPr>
        <w:ind w:left="5113"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73669F2"/>
    <w:multiLevelType w:val="hybridMultilevel"/>
    <w:tmpl w:val="4BD4761E"/>
    <w:lvl w:ilvl="0" w:tplc="ABF2DF4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7F94015"/>
    <w:multiLevelType w:val="hybridMultilevel"/>
    <w:tmpl w:val="2D3EEB74"/>
    <w:lvl w:ilvl="0" w:tplc="ABF2DF4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57883665"/>
    <w:multiLevelType w:val="hybridMultilevel"/>
    <w:tmpl w:val="89B2F2DA"/>
    <w:lvl w:ilvl="0" w:tplc="AFA013EA">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5EC9065C"/>
    <w:multiLevelType w:val="hybridMultilevel"/>
    <w:tmpl w:val="4E20A2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62827382"/>
    <w:multiLevelType w:val="hybridMultilevel"/>
    <w:tmpl w:val="3E88506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67711F2A"/>
    <w:multiLevelType w:val="multilevel"/>
    <w:tmpl w:val="7582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82024"/>
    <w:multiLevelType w:val="hybridMultilevel"/>
    <w:tmpl w:val="E546513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62475306">
    <w:abstractNumId w:val="0"/>
  </w:num>
  <w:num w:numId="2" w16cid:durableId="1820538675">
    <w:abstractNumId w:val="1"/>
  </w:num>
  <w:num w:numId="3" w16cid:durableId="1161968520">
    <w:abstractNumId w:val="5"/>
  </w:num>
  <w:num w:numId="4" w16cid:durableId="1349483546">
    <w:abstractNumId w:val="2"/>
  </w:num>
  <w:num w:numId="5" w16cid:durableId="974798610">
    <w:abstractNumId w:val="3"/>
  </w:num>
  <w:num w:numId="6" w16cid:durableId="21710598">
    <w:abstractNumId w:val="4"/>
  </w:num>
  <w:num w:numId="7" w16cid:durableId="443036039">
    <w:abstractNumId w:val="7"/>
  </w:num>
  <w:num w:numId="8" w16cid:durableId="1682514158">
    <w:abstractNumId w:val="0"/>
  </w:num>
  <w:num w:numId="9" w16cid:durableId="1237933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701"/>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AB"/>
    <w:rsid w:val="0000167A"/>
    <w:rsid w:val="00003042"/>
    <w:rsid w:val="00003D83"/>
    <w:rsid w:val="00003E01"/>
    <w:rsid w:val="00004C86"/>
    <w:rsid w:val="000051D8"/>
    <w:rsid w:val="00005525"/>
    <w:rsid w:val="0000593E"/>
    <w:rsid w:val="00006067"/>
    <w:rsid w:val="00006D8E"/>
    <w:rsid w:val="00006FC7"/>
    <w:rsid w:val="00010F9B"/>
    <w:rsid w:val="000123AE"/>
    <w:rsid w:val="00013D8F"/>
    <w:rsid w:val="000156E0"/>
    <w:rsid w:val="0001688B"/>
    <w:rsid w:val="000174E5"/>
    <w:rsid w:val="00022A32"/>
    <w:rsid w:val="00023D34"/>
    <w:rsid w:val="00023E76"/>
    <w:rsid w:val="000243E7"/>
    <w:rsid w:val="00027B59"/>
    <w:rsid w:val="00031A35"/>
    <w:rsid w:val="00033723"/>
    <w:rsid w:val="00033806"/>
    <w:rsid w:val="0003406C"/>
    <w:rsid w:val="00035288"/>
    <w:rsid w:val="000362AB"/>
    <w:rsid w:val="00043DB0"/>
    <w:rsid w:val="0004418A"/>
    <w:rsid w:val="00046706"/>
    <w:rsid w:val="000505CC"/>
    <w:rsid w:val="0005186F"/>
    <w:rsid w:val="00051C1D"/>
    <w:rsid w:val="00052E28"/>
    <w:rsid w:val="000533D8"/>
    <w:rsid w:val="000543D9"/>
    <w:rsid w:val="00054A21"/>
    <w:rsid w:val="00056D47"/>
    <w:rsid w:val="00057551"/>
    <w:rsid w:val="000630B8"/>
    <w:rsid w:val="00063880"/>
    <w:rsid w:val="000643FE"/>
    <w:rsid w:val="0006557D"/>
    <w:rsid w:val="00065C01"/>
    <w:rsid w:val="0007319D"/>
    <w:rsid w:val="00080A11"/>
    <w:rsid w:val="00081F7A"/>
    <w:rsid w:val="0008351C"/>
    <w:rsid w:val="00083C11"/>
    <w:rsid w:val="00083D75"/>
    <w:rsid w:val="00084511"/>
    <w:rsid w:val="00085480"/>
    <w:rsid w:val="0008552E"/>
    <w:rsid w:val="0008593C"/>
    <w:rsid w:val="00086C11"/>
    <w:rsid w:val="000875F3"/>
    <w:rsid w:val="00090F35"/>
    <w:rsid w:val="000910B6"/>
    <w:rsid w:val="00092753"/>
    <w:rsid w:val="00094936"/>
    <w:rsid w:val="00094D37"/>
    <w:rsid w:val="000960DD"/>
    <w:rsid w:val="00096678"/>
    <w:rsid w:val="00097EA5"/>
    <w:rsid w:val="000A01E3"/>
    <w:rsid w:val="000A2138"/>
    <w:rsid w:val="000A6EC6"/>
    <w:rsid w:val="000B040D"/>
    <w:rsid w:val="000B0CE3"/>
    <w:rsid w:val="000B202D"/>
    <w:rsid w:val="000B2238"/>
    <w:rsid w:val="000B3E2C"/>
    <w:rsid w:val="000B492F"/>
    <w:rsid w:val="000B53F4"/>
    <w:rsid w:val="000C0A1F"/>
    <w:rsid w:val="000C0E67"/>
    <w:rsid w:val="000C2513"/>
    <w:rsid w:val="000C4D30"/>
    <w:rsid w:val="000C6482"/>
    <w:rsid w:val="000D08F2"/>
    <w:rsid w:val="000D4CDA"/>
    <w:rsid w:val="000D5769"/>
    <w:rsid w:val="000D6791"/>
    <w:rsid w:val="000D6BCB"/>
    <w:rsid w:val="000D777F"/>
    <w:rsid w:val="000E1822"/>
    <w:rsid w:val="000E196E"/>
    <w:rsid w:val="000E1CD4"/>
    <w:rsid w:val="000E26D2"/>
    <w:rsid w:val="000E7E39"/>
    <w:rsid w:val="000F07F3"/>
    <w:rsid w:val="000F0C88"/>
    <w:rsid w:val="000F3A3B"/>
    <w:rsid w:val="000F4947"/>
    <w:rsid w:val="000F4CDD"/>
    <w:rsid w:val="000F5C41"/>
    <w:rsid w:val="001002F7"/>
    <w:rsid w:val="001006A0"/>
    <w:rsid w:val="001008AE"/>
    <w:rsid w:val="001020E5"/>
    <w:rsid w:val="0010426F"/>
    <w:rsid w:val="0010440C"/>
    <w:rsid w:val="00105C6A"/>
    <w:rsid w:val="001062AF"/>
    <w:rsid w:val="00106D06"/>
    <w:rsid w:val="0011234F"/>
    <w:rsid w:val="001131E1"/>
    <w:rsid w:val="001161AE"/>
    <w:rsid w:val="00117247"/>
    <w:rsid w:val="00117942"/>
    <w:rsid w:val="001201F2"/>
    <w:rsid w:val="00120D87"/>
    <w:rsid w:val="001227BA"/>
    <w:rsid w:val="00122833"/>
    <w:rsid w:val="0012333D"/>
    <w:rsid w:val="00131D6C"/>
    <w:rsid w:val="0013241E"/>
    <w:rsid w:val="00134B81"/>
    <w:rsid w:val="00136748"/>
    <w:rsid w:val="00137782"/>
    <w:rsid w:val="001411E3"/>
    <w:rsid w:val="001419DC"/>
    <w:rsid w:val="00141D82"/>
    <w:rsid w:val="001443F5"/>
    <w:rsid w:val="00144DF8"/>
    <w:rsid w:val="00151606"/>
    <w:rsid w:val="00156ED7"/>
    <w:rsid w:val="00160689"/>
    <w:rsid w:val="0016685A"/>
    <w:rsid w:val="00172AE5"/>
    <w:rsid w:val="00172BEC"/>
    <w:rsid w:val="00173228"/>
    <w:rsid w:val="001738C7"/>
    <w:rsid w:val="001750CA"/>
    <w:rsid w:val="00180938"/>
    <w:rsid w:val="00181282"/>
    <w:rsid w:val="00181C34"/>
    <w:rsid w:val="00182359"/>
    <w:rsid w:val="001856A9"/>
    <w:rsid w:val="00185BE9"/>
    <w:rsid w:val="00185DD9"/>
    <w:rsid w:val="001863E0"/>
    <w:rsid w:val="001872CE"/>
    <w:rsid w:val="001877A0"/>
    <w:rsid w:val="00187B45"/>
    <w:rsid w:val="00187D49"/>
    <w:rsid w:val="001934DC"/>
    <w:rsid w:val="00195B9C"/>
    <w:rsid w:val="0019637C"/>
    <w:rsid w:val="00196BFE"/>
    <w:rsid w:val="00196E02"/>
    <w:rsid w:val="00197F13"/>
    <w:rsid w:val="001A18DC"/>
    <w:rsid w:val="001A221A"/>
    <w:rsid w:val="001A225A"/>
    <w:rsid w:val="001A64FB"/>
    <w:rsid w:val="001B0D0A"/>
    <w:rsid w:val="001B2588"/>
    <w:rsid w:val="001B41EC"/>
    <w:rsid w:val="001B4294"/>
    <w:rsid w:val="001B4442"/>
    <w:rsid w:val="001B5AAF"/>
    <w:rsid w:val="001B6707"/>
    <w:rsid w:val="001B725B"/>
    <w:rsid w:val="001C1581"/>
    <w:rsid w:val="001C257D"/>
    <w:rsid w:val="001C345A"/>
    <w:rsid w:val="001C3B26"/>
    <w:rsid w:val="001C4AF6"/>
    <w:rsid w:val="001C4E05"/>
    <w:rsid w:val="001C4FAA"/>
    <w:rsid w:val="001C630A"/>
    <w:rsid w:val="001C7093"/>
    <w:rsid w:val="001C7E85"/>
    <w:rsid w:val="001D02B0"/>
    <w:rsid w:val="001D03BA"/>
    <w:rsid w:val="001D2B91"/>
    <w:rsid w:val="001D4822"/>
    <w:rsid w:val="001D53A7"/>
    <w:rsid w:val="001D5563"/>
    <w:rsid w:val="001D62B9"/>
    <w:rsid w:val="001D635C"/>
    <w:rsid w:val="001D70D5"/>
    <w:rsid w:val="001D7B56"/>
    <w:rsid w:val="001D7D12"/>
    <w:rsid w:val="001E0154"/>
    <w:rsid w:val="001E091D"/>
    <w:rsid w:val="001E23E8"/>
    <w:rsid w:val="001E37B2"/>
    <w:rsid w:val="001E3957"/>
    <w:rsid w:val="001E5515"/>
    <w:rsid w:val="001F081A"/>
    <w:rsid w:val="001F6237"/>
    <w:rsid w:val="0020088C"/>
    <w:rsid w:val="00201709"/>
    <w:rsid w:val="0020380B"/>
    <w:rsid w:val="0020429D"/>
    <w:rsid w:val="00205E85"/>
    <w:rsid w:val="002073BF"/>
    <w:rsid w:val="00207B61"/>
    <w:rsid w:val="00207E9B"/>
    <w:rsid w:val="00210D31"/>
    <w:rsid w:val="002119F4"/>
    <w:rsid w:val="00212EC0"/>
    <w:rsid w:val="00217983"/>
    <w:rsid w:val="00221481"/>
    <w:rsid w:val="00223092"/>
    <w:rsid w:val="00223975"/>
    <w:rsid w:val="00224ABE"/>
    <w:rsid w:val="00225098"/>
    <w:rsid w:val="00226346"/>
    <w:rsid w:val="002305EE"/>
    <w:rsid w:val="00231137"/>
    <w:rsid w:val="00231C36"/>
    <w:rsid w:val="00232860"/>
    <w:rsid w:val="0024043C"/>
    <w:rsid w:val="00241155"/>
    <w:rsid w:val="002503E8"/>
    <w:rsid w:val="00250B21"/>
    <w:rsid w:val="00250EC5"/>
    <w:rsid w:val="00251A6A"/>
    <w:rsid w:val="00253FE1"/>
    <w:rsid w:val="0025509A"/>
    <w:rsid w:val="0025614D"/>
    <w:rsid w:val="002573A9"/>
    <w:rsid w:val="002578A3"/>
    <w:rsid w:val="00260AEC"/>
    <w:rsid w:val="00262C7A"/>
    <w:rsid w:val="00262F40"/>
    <w:rsid w:val="00263CBB"/>
    <w:rsid w:val="00264456"/>
    <w:rsid w:val="002668D6"/>
    <w:rsid w:val="00266CAD"/>
    <w:rsid w:val="00271BA8"/>
    <w:rsid w:val="00274436"/>
    <w:rsid w:val="00274E7C"/>
    <w:rsid w:val="00277790"/>
    <w:rsid w:val="00277D06"/>
    <w:rsid w:val="002823B4"/>
    <w:rsid w:val="00283DD2"/>
    <w:rsid w:val="0028729F"/>
    <w:rsid w:val="002878AD"/>
    <w:rsid w:val="00290AF5"/>
    <w:rsid w:val="002918F4"/>
    <w:rsid w:val="00293940"/>
    <w:rsid w:val="00294464"/>
    <w:rsid w:val="00294B0B"/>
    <w:rsid w:val="002952EC"/>
    <w:rsid w:val="00297888"/>
    <w:rsid w:val="002A0F52"/>
    <w:rsid w:val="002A213A"/>
    <w:rsid w:val="002A2737"/>
    <w:rsid w:val="002A3B71"/>
    <w:rsid w:val="002A7EE6"/>
    <w:rsid w:val="002B12E9"/>
    <w:rsid w:val="002B307A"/>
    <w:rsid w:val="002B344B"/>
    <w:rsid w:val="002B5250"/>
    <w:rsid w:val="002B5D22"/>
    <w:rsid w:val="002B5FF0"/>
    <w:rsid w:val="002B698A"/>
    <w:rsid w:val="002C06F8"/>
    <w:rsid w:val="002C09A5"/>
    <w:rsid w:val="002C0CE9"/>
    <w:rsid w:val="002C14AE"/>
    <w:rsid w:val="002C1623"/>
    <w:rsid w:val="002C41D5"/>
    <w:rsid w:val="002C4869"/>
    <w:rsid w:val="002C48AD"/>
    <w:rsid w:val="002C6B8E"/>
    <w:rsid w:val="002C77D9"/>
    <w:rsid w:val="002D0FEA"/>
    <w:rsid w:val="002D21E2"/>
    <w:rsid w:val="002D3A96"/>
    <w:rsid w:val="002D5D12"/>
    <w:rsid w:val="002D7748"/>
    <w:rsid w:val="002D7C2A"/>
    <w:rsid w:val="002E1361"/>
    <w:rsid w:val="002E3A53"/>
    <w:rsid w:val="002E4A81"/>
    <w:rsid w:val="002E5226"/>
    <w:rsid w:val="002E587D"/>
    <w:rsid w:val="002E5B5E"/>
    <w:rsid w:val="002E6FE0"/>
    <w:rsid w:val="002F077E"/>
    <w:rsid w:val="002F0841"/>
    <w:rsid w:val="002F107A"/>
    <w:rsid w:val="002F3644"/>
    <w:rsid w:val="002F3762"/>
    <w:rsid w:val="002F3F47"/>
    <w:rsid w:val="002F5C18"/>
    <w:rsid w:val="002F7919"/>
    <w:rsid w:val="00300A2F"/>
    <w:rsid w:val="00304194"/>
    <w:rsid w:val="003041CB"/>
    <w:rsid w:val="003042D2"/>
    <w:rsid w:val="00304807"/>
    <w:rsid w:val="0030553F"/>
    <w:rsid w:val="00305E00"/>
    <w:rsid w:val="003070DB"/>
    <w:rsid w:val="003079CB"/>
    <w:rsid w:val="00310A0A"/>
    <w:rsid w:val="00310F87"/>
    <w:rsid w:val="003123C3"/>
    <w:rsid w:val="00312863"/>
    <w:rsid w:val="00316F19"/>
    <w:rsid w:val="00320637"/>
    <w:rsid w:val="00321162"/>
    <w:rsid w:val="003228F7"/>
    <w:rsid w:val="003235CD"/>
    <w:rsid w:val="003260D0"/>
    <w:rsid w:val="003309B0"/>
    <w:rsid w:val="003314CF"/>
    <w:rsid w:val="00332902"/>
    <w:rsid w:val="00332CEA"/>
    <w:rsid w:val="00333B2D"/>
    <w:rsid w:val="003357F4"/>
    <w:rsid w:val="0033768A"/>
    <w:rsid w:val="003403B6"/>
    <w:rsid w:val="003413CC"/>
    <w:rsid w:val="00341A62"/>
    <w:rsid w:val="0034389A"/>
    <w:rsid w:val="00343E22"/>
    <w:rsid w:val="003461C1"/>
    <w:rsid w:val="003468D9"/>
    <w:rsid w:val="00347B14"/>
    <w:rsid w:val="00347B1E"/>
    <w:rsid w:val="003521F9"/>
    <w:rsid w:val="00352C10"/>
    <w:rsid w:val="0035330B"/>
    <w:rsid w:val="003534EF"/>
    <w:rsid w:val="003537F6"/>
    <w:rsid w:val="0035442B"/>
    <w:rsid w:val="00354F06"/>
    <w:rsid w:val="00355927"/>
    <w:rsid w:val="00360017"/>
    <w:rsid w:val="0036014A"/>
    <w:rsid w:val="0036072F"/>
    <w:rsid w:val="00364B5A"/>
    <w:rsid w:val="00365A6C"/>
    <w:rsid w:val="00367D3B"/>
    <w:rsid w:val="0037099E"/>
    <w:rsid w:val="00370A48"/>
    <w:rsid w:val="00373565"/>
    <w:rsid w:val="00375236"/>
    <w:rsid w:val="00376DE7"/>
    <w:rsid w:val="00377BFB"/>
    <w:rsid w:val="00377C21"/>
    <w:rsid w:val="00382A73"/>
    <w:rsid w:val="003851A7"/>
    <w:rsid w:val="00385738"/>
    <w:rsid w:val="00386A05"/>
    <w:rsid w:val="00391424"/>
    <w:rsid w:val="00391DD0"/>
    <w:rsid w:val="00393C1C"/>
    <w:rsid w:val="00393EFC"/>
    <w:rsid w:val="00394788"/>
    <w:rsid w:val="00397D83"/>
    <w:rsid w:val="003A09F2"/>
    <w:rsid w:val="003A1EAA"/>
    <w:rsid w:val="003A3996"/>
    <w:rsid w:val="003B13FB"/>
    <w:rsid w:val="003B1F8C"/>
    <w:rsid w:val="003B2CEF"/>
    <w:rsid w:val="003B2E13"/>
    <w:rsid w:val="003B3596"/>
    <w:rsid w:val="003C75A6"/>
    <w:rsid w:val="003D1271"/>
    <w:rsid w:val="003D1358"/>
    <w:rsid w:val="003D14D1"/>
    <w:rsid w:val="003D377E"/>
    <w:rsid w:val="003D396F"/>
    <w:rsid w:val="003D3E46"/>
    <w:rsid w:val="003D40D9"/>
    <w:rsid w:val="003D576C"/>
    <w:rsid w:val="003D7C5B"/>
    <w:rsid w:val="003E1CA7"/>
    <w:rsid w:val="003E24A1"/>
    <w:rsid w:val="003E38F1"/>
    <w:rsid w:val="003E443F"/>
    <w:rsid w:val="003E77DE"/>
    <w:rsid w:val="003F0C34"/>
    <w:rsid w:val="003F0E53"/>
    <w:rsid w:val="003F2A2C"/>
    <w:rsid w:val="003F41CE"/>
    <w:rsid w:val="003F48BC"/>
    <w:rsid w:val="003F63D9"/>
    <w:rsid w:val="00400002"/>
    <w:rsid w:val="00401611"/>
    <w:rsid w:val="00402D65"/>
    <w:rsid w:val="00404DF9"/>
    <w:rsid w:val="00405F6A"/>
    <w:rsid w:val="00406FD8"/>
    <w:rsid w:val="0041051C"/>
    <w:rsid w:val="00411373"/>
    <w:rsid w:val="00412790"/>
    <w:rsid w:val="004131DB"/>
    <w:rsid w:val="00413A9F"/>
    <w:rsid w:val="00413D19"/>
    <w:rsid w:val="00415F2A"/>
    <w:rsid w:val="00416F49"/>
    <w:rsid w:val="004174CE"/>
    <w:rsid w:val="00421459"/>
    <w:rsid w:val="004229F8"/>
    <w:rsid w:val="00422D24"/>
    <w:rsid w:val="00427FF8"/>
    <w:rsid w:val="004302D7"/>
    <w:rsid w:val="00430A69"/>
    <w:rsid w:val="00431A94"/>
    <w:rsid w:val="00434E2C"/>
    <w:rsid w:val="00435FF7"/>
    <w:rsid w:val="00443BEE"/>
    <w:rsid w:val="00447DEF"/>
    <w:rsid w:val="00450712"/>
    <w:rsid w:val="00450E75"/>
    <w:rsid w:val="0045130A"/>
    <w:rsid w:val="0045143B"/>
    <w:rsid w:val="00453136"/>
    <w:rsid w:val="0045518D"/>
    <w:rsid w:val="0045552A"/>
    <w:rsid w:val="00455BD0"/>
    <w:rsid w:val="004616FD"/>
    <w:rsid w:val="00462E45"/>
    <w:rsid w:val="00465254"/>
    <w:rsid w:val="004655E5"/>
    <w:rsid w:val="00465E8B"/>
    <w:rsid w:val="00466804"/>
    <w:rsid w:val="004708A0"/>
    <w:rsid w:val="00471E12"/>
    <w:rsid w:val="00472D62"/>
    <w:rsid w:val="00472D81"/>
    <w:rsid w:val="00475E73"/>
    <w:rsid w:val="00475F20"/>
    <w:rsid w:val="004760D8"/>
    <w:rsid w:val="004765EC"/>
    <w:rsid w:val="00480CD2"/>
    <w:rsid w:val="00482976"/>
    <w:rsid w:val="00485BBA"/>
    <w:rsid w:val="00485C08"/>
    <w:rsid w:val="00485FE3"/>
    <w:rsid w:val="004878B0"/>
    <w:rsid w:val="00491B19"/>
    <w:rsid w:val="004928F3"/>
    <w:rsid w:val="00494717"/>
    <w:rsid w:val="00497F02"/>
    <w:rsid w:val="004A0AEF"/>
    <w:rsid w:val="004A0AF9"/>
    <w:rsid w:val="004A12BF"/>
    <w:rsid w:val="004A3C02"/>
    <w:rsid w:val="004A4677"/>
    <w:rsid w:val="004A6E8B"/>
    <w:rsid w:val="004A71A0"/>
    <w:rsid w:val="004A76D9"/>
    <w:rsid w:val="004A7BF4"/>
    <w:rsid w:val="004A7C45"/>
    <w:rsid w:val="004A7DAF"/>
    <w:rsid w:val="004B02A3"/>
    <w:rsid w:val="004B2F6C"/>
    <w:rsid w:val="004B399E"/>
    <w:rsid w:val="004B4303"/>
    <w:rsid w:val="004B53A1"/>
    <w:rsid w:val="004B7CF9"/>
    <w:rsid w:val="004C071D"/>
    <w:rsid w:val="004C2575"/>
    <w:rsid w:val="004C3B53"/>
    <w:rsid w:val="004C3B62"/>
    <w:rsid w:val="004C42B0"/>
    <w:rsid w:val="004C4491"/>
    <w:rsid w:val="004C6737"/>
    <w:rsid w:val="004C6BCB"/>
    <w:rsid w:val="004C71B5"/>
    <w:rsid w:val="004C791D"/>
    <w:rsid w:val="004D03F7"/>
    <w:rsid w:val="004D2478"/>
    <w:rsid w:val="004D3C43"/>
    <w:rsid w:val="004D521B"/>
    <w:rsid w:val="004E28C1"/>
    <w:rsid w:val="004E30D2"/>
    <w:rsid w:val="004E37A2"/>
    <w:rsid w:val="004E3B48"/>
    <w:rsid w:val="004F306D"/>
    <w:rsid w:val="004F48C1"/>
    <w:rsid w:val="004F5116"/>
    <w:rsid w:val="004F5673"/>
    <w:rsid w:val="004F6793"/>
    <w:rsid w:val="004F6A1C"/>
    <w:rsid w:val="004F749D"/>
    <w:rsid w:val="00504453"/>
    <w:rsid w:val="00504636"/>
    <w:rsid w:val="005047F8"/>
    <w:rsid w:val="0050498A"/>
    <w:rsid w:val="00504C8B"/>
    <w:rsid w:val="005053FC"/>
    <w:rsid w:val="00507913"/>
    <w:rsid w:val="00510033"/>
    <w:rsid w:val="00515D7A"/>
    <w:rsid w:val="00521711"/>
    <w:rsid w:val="00522100"/>
    <w:rsid w:val="00522243"/>
    <w:rsid w:val="0052754A"/>
    <w:rsid w:val="00530C3D"/>
    <w:rsid w:val="00531392"/>
    <w:rsid w:val="005319BF"/>
    <w:rsid w:val="00532AD9"/>
    <w:rsid w:val="0053675C"/>
    <w:rsid w:val="00536EF8"/>
    <w:rsid w:val="005411EA"/>
    <w:rsid w:val="00542934"/>
    <w:rsid w:val="00542983"/>
    <w:rsid w:val="00542B5E"/>
    <w:rsid w:val="005432E7"/>
    <w:rsid w:val="00543FB4"/>
    <w:rsid w:val="00544394"/>
    <w:rsid w:val="005444EA"/>
    <w:rsid w:val="00544D7B"/>
    <w:rsid w:val="00545DCB"/>
    <w:rsid w:val="00547861"/>
    <w:rsid w:val="005478AC"/>
    <w:rsid w:val="005533C5"/>
    <w:rsid w:val="00554973"/>
    <w:rsid w:val="00557DB8"/>
    <w:rsid w:val="00560A2C"/>
    <w:rsid w:val="005624D1"/>
    <w:rsid w:val="005634EC"/>
    <w:rsid w:val="00564001"/>
    <w:rsid w:val="005651BA"/>
    <w:rsid w:val="0056617A"/>
    <w:rsid w:val="005663B3"/>
    <w:rsid w:val="00570BE3"/>
    <w:rsid w:val="005733BA"/>
    <w:rsid w:val="005749E5"/>
    <w:rsid w:val="005771F9"/>
    <w:rsid w:val="00582563"/>
    <w:rsid w:val="00583B46"/>
    <w:rsid w:val="00586A7E"/>
    <w:rsid w:val="00586EFA"/>
    <w:rsid w:val="00587261"/>
    <w:rsid w:val="00587A8C"/>
    <w:rsid w:val="00587BD3"/>
    <w:rsid w:val="00590261"/>
    <w:rsid w:val="00590DB9"/>
    <w:rsid w:val="0059148A"/>
    <w:rsid w:val="00591581"/>
    <w:rsid w:val="00592C87"/>
    <w:rsid w:val="0059734C"/>
    <w:rsid w:val="00597858"/>
    <w:rsid w:val="005A0159"/>
    <w:rsid w:val="005A0453"/>
    <w:rsid w:val="005A1032"/>
    <w:rsid w:val="005A18EF"/>
    <w:rsid w:val="005A2AB6"/>
    <w:rsid w:val="005A774B"/>
    <w:rsid w:val="005B0B3C"/>
    <w:rsid w:val="005B4601"/>
    <w:rsid w:val="005B5CA0"/>
    <w:rsid w:val="005C0D46"/>
    <w:rsid w:val="005C516B"/>
    <w:rsid w:val="005C62E8"/>
    <w:rsid w:val="005C6D56"/>
    <w:rsid w:val="005C6EFF"/>
    <w:rsid w:val="005C7B50"/>
    <w:rsid w:val="005D0A23"/>
    <w:rsid w:val="005D3E03"/>
    <w:rsid w:val="005D4461"/>
    <w:rsid w:val="005D4F9F"/>
    <w:rsid w:val="005D52CF"/>
    <w:rsid w:val="005D67C9"/>
    <w:rsid w:val="005E0C57"/>
    <w:rsid w:val="005E1433"/>
    <w:rsid w:val="005E18B7"/>
    <w:rsid w:val="005E267D"/>
    <w:rsid w:val="005E49EB"/>
    <w:rsid w:val="005E5119"/>
    <w:rsid w:val="005E5DC8"/>
    <w:rsid w:val="005F17C4"/>
    <w:rsid w:val="005F5293"/>
    <w:rsid w:val="005F7A2D"/>
    <w:rsid w:val="006019CC"/>
    <w:rsid w:val="00603787"/>
    <w:rsid w:val="00605E8C"/>
    <w:rsid w:val="00605FE5"/>
    <w:rsid w:val="006060DF"/>
    <w:rsid w:val="006075BC"/>
    <w:rsid w:val="00607777"/>
    <w:rsid w:val="00611587"/>
    <w:rsid w:val="00614791"/>
    <w:rsid w:val="0061560A"/>
    <w:rsid w:val="0061633E"/>
    <w:rsid w:val="0062004F"/>
    <w:rsid w:val="00620DF5"/>
    <w:rsid w:val="006236E7"/>
    <w:rsid w:val="00624567"/>
    <w:rsid w:val="0062525D"/>
    <w:rsid w:val="00626304"/>
    <w:rsid w:val="00630B30"/>
    <w:rsid w:val="0063302C"/>
    <w:rsid w:val="0063386E"/>
    <w:rsid w:val="006349DA"/>
    <w:rsid w:val="00634FDD"/>
    <w:rsid w:val="0063528D"/>
    <w:rsid w:val="00641354"/>
    <w:rsid w:val="00642388"/>
    <w:rsid w:val="00642E8E"/>
    <w:rsid w:val="00645E50"/>
    <w:rsid w:val="00646D9C"/>
    <w:rsid w:val="00650691"/>
    <w:rsid w:val="00652829"/>
    <w:rsid w:val="00652998"/>
    <w:rsid w:val="00652F9F"/>
    <w:rsid w:val="006536FC"/>
    <w:rsid w:val="00655EAE"/>
    <w:rsid w:val="00657184"/>
    <w:rsid w:val="006574FC"/>
    <w:rsid w:val="006610F4"/>
    <w:rsid w:val="00661C99"/>
    <w:rsid w:val="0066215F"/>
    <w:rsid w:val="0066254A"/>
    <w:rsid w:val="006625F2"/>
    <w:rsid w:val="00663414"/>
    <w:rsid w:val="006638A1"/>
    <w:rsid w:val="006638ED"/>
    <w:rsid w:val="00663D9D"/>
    <w:rsid w:val="006655B3"/>
    <w:rsid w:val="00665FE9"/>
    <w:rsid w:val="0066634C"/>
    <w:rsid w:val="00672BF2"/>
    <w:rsid w:val="00672C02"/>
    <w:rsid w:val="00672FEA"/>
    <w:rsid w:val="0067338D"/>
    <w:rsid w:val="00673920"/>
    <w:rsid w:val="00673B9B"/>
    <w:rsid w:val="00675728"/>
    <w:rsid w:val="00680298"/>
    <w:rsid w:val="00682201"/>
    <w:rsid w:val="00682506"/>
    <w:rsid w:val="006851C8"/>
    <w:rsid w:val="00685A3F"/>
    <w:rsid w:val="006860E1"/>
    <w:rsid w:val="00686A6D"/>
    <w:rsid w:val="006904A1"/>
    <w:rsid w:val="00690750"/>
    <w:rsid w:val="00690AFC"/>
    <w:rsid w:val="00693F9E"/>
    <w:rsid w:val="0069627B"/>
    <w:rsid w:val="00696DA2"/>
    <w:rsid w:val="0069704F"/>
    <w:rsid w:val="00697730"/>
    <w:rsid w:val="00697C97"/>
    <w:rsid w:val="00697C9A"/>
    <w:rsid w:val="006A1880"/>
    <w:rsid w:val="006A3CCC"/>
    <w:rsid w:val="006A54AC"/>
    <w:rsid w:val="006A7053"/>
    <w:rsid w:val="006A73B3"/>
    <w:rsid w:val="006B00FE"/>
    <w:rsid w:val="006B0454"/>
    <w:rsid w:val="006B06A4"/>
    <w:rsid w:val="006B0B48"/>
    <w:rsid w:val="006B4726"/>
    <w:rsid w:val="006B5F94"/>
    <w:rsid w:val="006B697C"/>
    <w:rsid w:val="006B6EA5"/>
    <w:rsid w:val="006C05DB"/>
    <w:rsid w:val="006C2205"/>
    <w:rsid w:val="006C2531"/>
    <w:rsid w:val="006C2F5F"/>
    <w:rsid w:val="006C32D3"/>
    <w:rsid w:val="006C3B5F"/>
    <w:rsid w:val="006C5FC5"/>
    <w:rsid w:val="006C6CEB"/>
    <w:rsid w:val="006C7391"/>
    <w:rsid w:val="006D1892"/>
    <w:rsid w:val="006D1EB1"/>
    <w:rsid w:val="006D42A4"/>
    <w:rsid w:val="006D44E7"/>
    <w:rsid w:val="006D46AB"/>
    <w:rsid w:val="006D4F85"/>
    <w:rsid w:val="006D5503"/>
    <w:rsid w:val="006E1066"/>
    <w:rsid w:val="006E1AC9"/>
    <w:rsid w:val="006E4032"/>
    <w:rsid w:val="006E4444"/>
    <w:rsid w:val="006E5751"/>
    <w:rsid w:val="006E609A"/>
    <w:rsid w:val="006E66C9"/>
    <w:rsid w:val="006F00EB"/>
    <w:rsid w:val="006F172D"/>
    <w:rsid w:val="006F2959"/>
    <w:rsid w:val="006F6A65"/>
    <w:rsid w:val="006F6C27"/>
    <w:rsid w:val="00702CD4"/>
    <w:rsid w:val="00703157"/>
    <w:rsid w:val="0070337C"/>
    <w:rsid w:val="00703B7B"/>
    <w:rsid w:val="00704519"/>
    <w:rsid w:val="00706FBA"/>
    <w:rsid w:val="0071007F"/>
    <w:rsid w:val="00710295"/>
    <w:rsid w:val="00711A39"/>
    <w:rsid w:val="007133D5"/>
    <w:rsid w:val="00715D97"/>
    <w:rsid w:val="00715DE2"/>
    <w:rsid w:val="0071747B"/>
    <w:rsid w:val="00717511"/>
    <w:rsid w:val="0071769F"/>
    <w:rsid w:val="007202C2"/>
    <w:rsid w:val="00721CF1"/>
    <w:rsid w:val="00723771"/>
    <w:rsid w:val="00723999"/>
    <w:rsid w:val="00723DE6"/>
    <w:rsid w:val="0072541E"/>
    <w:rsid w:val="007319FB"/>
    <w:rsid w:val="0073330A"/>
    <w:rsid w:val="00734EA5"/>
    <w:rsid w:val="0073714B"/>
    <w:rsid w:val="00740716"/>
    <w:rsid w:val="00740D0D"/>
    <w:rsid w:val="00741135"/>
    <w:rsid w:val="00744010"/>
    <w:rsid w:val="00744D92"/>
    <w:rsid w:val="00747256"/>
    <w:rsid w:val="00750736"/>
    <w:rsid w:val="007515CB"/>
    <w:rsid w:val="00751889"/>
    <w:rsid w:val="00751F18"/>
    <w:rsid w:val="007535FF"/>
    <w:rsid w:val="0075557B"/>
    <w:rsid w:val="007569A8"/>
    <w:rsid w:val="0076411C"/>
    <w:rsid w:val="00765213"/>
    <w:rsid w:val="00765424"/>
    <w:rsid w:val="0076568B"/>
    <w:rsid w:val="0076606D"/>
    <w:rsid w:val="007661B1"/>
    <w:rsid w:val="00766357"/>
    <w:rsid w:val="00766423"/>
    <w:rsid w:val="0076749E"/>
    <w:rsid w:val="007679C2"/>
    <w:rsid w:val="007767F7"/>
    <w:rsid w:val="00780453"/>
    <w:rsid w:val="00780BB4"/>
    <w:rsid w:val="007821D6"/>
    <w:rsid w:val="00783DC2"/>
    <w:rsid w:val="0078415C"/>
    <w:rsid w:val="007847A7"/>
    <w:rsid w:val="007863B8"/>
    <w:rsid w:val="0078741C"/>
    <w:rsid w:val="00790CF9"/>
    <w:rsid w:val="00791F01"/>
    <w:rsid w:val="0079256C"/>
    <w:rsid w:val="00793A38"/>
    <w:rsid w:val="00793A7B"/>
    <w:rsid w:val="00793B73"/>
    <w:rsid w:val="00794072"/>
    <w:rsid w:val="007952E2"/>
    <w:rsid w:val="0079552E"/>
    <w:rsid w:val="0079610F"/>
    <w:rsid w:val="007973B5"/>
    <w:rsid w:val="007A14AD"/>
    <w:rsid w:val="007B0251"/>
    <w:rsid w:val="007B0A5D"/>
    <w:rsid w:val="007B2181"/>
    <w:rsid w:val="007B48DB"/>
    <w:rsid w:val="007C01B2"/>
    <w:rsid w:val="007C0A48"/>
    <w:rsid w:val="007C0E45"/>
    <w:rsid w:val="007C14C4"/>
    <w:rsid w:val="007C316D"/>
    <w:rsid w:val="007C7B8F"/>
    <w:rsid w:val="007C7BC8"/>
    <w:rsid w:val="007D4487"/>
    <w:rsid w:val="007D50B7"/>
    <w:rsid w:val="007E03A9"/>
    <w:rsid w:val="007E0804"/>
    <w:rsid w:val="007E0A9D"/>
    <w:rsid w:val="007E0E66"/>
    <w:rsid w:val="007E1923"/>
    <w:rsid w:val="007E4BA5"/>
    <w:rsid w:val="007E6A1D"/>
    <w:rsid w:val="007F0092"/>
    <w:rsid w:val="007F0A2C"/>
    <w:rsid w:val="007F0E17"/>
    <w:rsid w:val="007F24F2"/>
    <w:rsid w:val="007F43FA"/>
    <w:rsid w:val="007F4F6B"/>
    <w:rsid w:val="00802F3C"/>
    <w:rsid w:val="008030DB"/>
    <w:rsid w:val="008034EF"/>
    <w:rsid w:val="00803837"/>
    <w:rsid w:val="0080611A"/>
    <w:rsid w:val="00810D6D"/>
    <w:rsid w:val="0081150A"/>
    <w:rsid w:val="00811987"/>
    <w:rsid w:val="00812836"/>
    <w:rsid w:val="008130C7"/>
    <w:rsid w:val="00816FF4"/>
    <w:rsid w:val="00817AF2"/>
    <w:rsid w:val="00817B38"/>
    <w:rsid w:val="00817C78"/>
    <w:rsid w:val="00820018"/>
    <w:rsid w:val="00822A7B"/>
    <w:rsid w:val="00823715"/>
    <w:rsid w:val="00823A27"/>
    <w:rsid w:val="00825271"/>
    <w:rsid w:val="008257FB"/>
    <w:rsid w:val="00825E03"/>
    <w:rsid w:val="00827513"/>
    <w:rsid w:val="0083098F"/>
    <w:rsid w:val="008326DE"/>
    <w:rsid w:val="0083525C"/>
    <w:rsid w:val="00835D85"/>
    <w:rsid w:val="0083739C"/>
    <w:rsid w:val="00837E49"/>
    <w:rsid w:val="0084046F"/>
    <w:rsid w:val="00851C74"/>
    <w:rsid w:val="00852706"/>
    <w:rsid w:val="0085600E"/>
    <w:rsid w:val="00856218"/>
    <w:rsid w:val="008571BB"/>
    <w:rsid w:val="008575F4"/>
    <w:rsid w:val="008600AD"/>
    <w:rsid w:val="008602E4"/>
    <w:rsid w:val="00860636"/>
    <w:rsid w:val="00860BC4"/>
    <w:rsid w:val="008612E4"/>
    <w:rsid w:val="00863B99"/>
    <w:rsid w:val="00863F80"/>
    <w:rsid w:val="00865BFB"/>
    <w:rsid w:val="0086767E"/>
    <w:rsid w:val="00872CCB"/>
    <w:rsid w:val="00874747"/>
    <w:rsid w:val="008747DE"/>
    <w:rsid w:val="008761A2"/>
    <w:rsid w:val="008769E8"/>
    <w:rsid w:val="00876DEA"/>
    <w:rsid w:val="00876E1F"/>
    <w:rsid w:val="008778D3"/>
    <w:rsid w:val="00877D95"/>
    <w:rsid w:val="008810D0"/>
    <w:rsid w:val="00882CB6"/>
    <w:rsid w:val="00882FE1"/>
    <w:rsid w:val="00890099"/>
    <w:rsid w:val="00891391"/>
    <w:rsid w:val="00891469"/>
    <w:rsid w:val="00893AD5"/>
    <w:rsid w:val="00893E15"/>
    <w:rsid w:val="008951BC"/>
    <w:rsid w:val="008956F8"/>
    <w:rsid w:val="00895C1C"/>
    <w:rsid w:val="008963F5"/>
    <w:rsid w:val="008A47B4"/>
    <w:rsid w:val="008A76A5"/>
    <w:rsid w:val="008A7F24"/>
    <w:rsid w:val="008B0ACE"/>
    <w:rsid w:val="008B163B"/>
    <w:rsid w:val="008B20A0"/>
    <w:rsid w:val="008B2C65"/>
    <w:rsid w:val="008B4892"/>
    <w:rsid w:val="008B4F5E"/>
    <w:rsid w:val="008B4F8B"/>
    <w:rsid w:val="008C15D5"/>
    <w:rsid w:val="008C2BA2"/>
    <w:rsid w:val="008C3245"/>
    <w:rsid w:val="008C357D"/>
    <w:rsid w:val="008C3DC3"/>
    <w:rsid w:val="008C50DB"/>
    <w:rsid w:val="008C5F0D"/>
    <w:rsid w:val="008C6480"/>
    <w:rsid w:val="008D0447"/>
    <w:rsid w:val="008D05A8"/>
    <w:rsid w:val="008D0AF3"/>
    <w:rsid w:val="008D5970"/>
    <w:rsid w:val="008D5A4D"/>
    <w:rsid w:val="008D7E10"/>
    <w:rsid w:val="008E2049"/>
    <w:rsid w:val="008E2438"/>
    <w:rsid w:val="008E2989"/>
    <w:rsid w:val="008E3D7B"/>
    <w:rsid w:val="008E45B7"/>
    <w:rsid w:val="008E4FBA"/>
    <w:rsid w:val="008E5C6F"/>
    <w:rsid w:val="008E7605"/>
    <w:rsid w:val="008F127B"/>
    <w:rsid w:val="008F2759"/>
    <w:rsid w:val="008F4349"/>
    <w:rsid w:val="008F7F08"/>
    <w:rsid w:val="00900538"/>
    <w:rsid w:val="0090053D"/>
    <w:rsid w:val="00901525"/>
    <w:rsid w:val="00901F7B"/>
    <w:rsid w:val="00904558"/>
    <w:rsid w:val="00904AF7"/>
    <w:rsid w:val="00905ABE"/>
    <w:rsid w:val="009073CB"/>
    <w:rsid w:val="00907E1E"/>
    <w:rsid w:val="00910101"/>
    <w:rsid w:val="0091105F"/>
    <w:rsid w:val="009113DA"/>
    <w:rsid w:val="00912E1B"/>
    <w:rsid w:val="00913D99"/>
    <w:rsid w:val="00914548"/>
    <w:rsid w:val="009146FF"/>
    <w:rsid w:val="0091586F"/>
    <w:rsid w:val="00916467"/>
    <w:rsid w:val="00916FA5"/>
    <w:rsid w:val="00921F66"/>
    <w:rsid w:val="00921F7F"/>
    <w:rsid w:val="00923010"/>
    <w:rsid w:val="0092428B"/>
    <w:rsid w:val="00924F31"/>
    <w:rsid w:val="00925A49"/>
    <w:rsid w:val="00927692"/>
    <w:rsid w:val="00931630"/>
    <w:rsid w:val="009336FD"/>
    <w:rsid w:val="00934B38"/>
    <w:rsid w:val="009371ED"/>
    <w:rsid w:val="00940A5C"/>
    <w:rsid w:val="00941AFE"/>
    <w:rsid w:val="0094589B"/>
    <w:rsid w:val="00946DCE"/>
    <w:rsid w:val="0095101C"/>
    <w:rsid w:val="00951EBE"/>
    <w:rsid w:val="00954F48"/>
    <w:rsid w:val="00955E3C"/>
    <w:rsid w:val="00967093"/>
    <w:rsid w:val="009672DE"/>
    <w:rsid w:val="009712E3"/>
    <w:rsid w:val="0097141E"/>
    <w:rsid w:val="0097576B"/>
    <w:rsid w:val="00976D34"/>
    <w:rsid w:val="00977145"/>
    <w:rsid w:val="00977B48"/>
    <w:rsid w:val="00980398"/>
    <w:rsid w:val="009805BE"/>
    <w:rsid w:val="00982592"/>
    <w:rsid w:val="009836CD"/>
    <w:rsid w:val="00984073"/>
    <w:rsid w:val="00987343"/>
    <w:rsid w:val="009917B5"/>
    <w:rsid w:val="00993F07"/>
    <w:rsid w:val="00994864"/>
    <w:rsid w:val="0099583A"/>
    <w:rsid w:val="00997169"/>
    <w:rsid w:val="009973E9"/>
    <w:rsid w:val="009A0914"/>
    <w:rsid w:val="009A121B"/>
    <w:rsid w:val="009A3B96"/>
    <w:rsid w:val="009A7A8F"/>
    <w:rsid w:val="009B5278"/>
    <w:rsid w:val="009B5636"/>
    <w:rsid w:val="009C0577"/>
    <w:rsid w:val="009C6E21"/>
    <w:rsid w:val="009D21E7"/>
    <w:rsid w:val="009D2343"/>
    <w:rsid w:val="009D333A"/>
    <w:rsid w:val="009D384E"/>
    <w:rsid w:val="009D5B97"/>
    <w:rsid w:val="009E112E"/>
    <w:rsid w:val="009E2AE2"/>
    <w:rsid w:val="009E4480"/>
    <w:rsid w:val="009E4651"/>
    <w:rsid w:val="009E5471"/>
    <w:rsid w:val="009E5747"/>
    <w:rsid w:val="009E59F4"/>
    <w:rsid w:val="009E6B87"/>
    <w:rsid w:val="009E76CA"/>
    <w:rsid w:val="009F019A"/>
    <w:rsid w:val="009F3A86"/>
    <w:rsid w:val="009F422C"/>
    <w:rsid w:val="009F6AF4"/>
    <w:rsid w:val="00A01406"/>
    <w:rsid w:val="00A0169D"/>
    <w:rsid w:val="00A031B5"/>
    <w:rsid w:val="00A03C10"/>
    <w:rsid w:val="00A04D72"/>
    <w:rsid w:val="00A059D2"/>
    <w:rsid w:val="00A074FA"/>
    <w:rsid w:val="00A1150E"/>
    <w:rsid w:val="00A14400"/>
    <w:rsid w:val="00A15801"/>
    <w:rsid w:val="00A15D06"/>
    <w:rsid w:val="00A16EFD"/>
    <w:rsid w:val="00A17905"/>
    <w:rsid w:val="00A20022"/>
    <w:rsid w:val="00A21078"/>
    <w:rsid w:val="00A2199C"/>
    <w:rsid w:val="00A224CA"/>
    <w:rsid w:val="00A2584B"/>
    <w:rsid w:val="00A3253C"/>
    <w:rsid w:val="00A37966"/>
    <w:rsid w:val="00A40665"/>
    <w:rsid w:val="00A41A43"/>
    <w:rsid w:val="00A43079"/>
    <w:rsid w:val="00A439B5"/>
    <w:rsid w:val="00A45D62"/>
    <w:rsid w:val="00A46B01"/>
    <w:rsid w:val="00A5015C"/>
    <w:rsid w:val="00A50564"/>
    <w:rsid w:val="00A50B26"/>
    <w:rsid w:val="00A51C6F"/>
    <w:rsid w:val="00A52BEF"/>
    <w:rsid w:val="00A52C76"/>
    <w:rsid w:val="00A52D52"/>
    <w:rsid w:val="00A53438"/>
    <w:rsid w:val="00A56F38"/>
    <w:rsid w:val="00A609F8"/>
    <w:rsid w:val="00A6101D"/>
    <w:rsid w:val="00A617D6"/>
    <w:rsid w:val="00A61DA3"/>
    <w:rsid w:val="00A65BA3"/>
    <w:rsid w:val="00A6664D"/>
    <w:rsid w:val="00A67076"/>
    <w:rsid w:val="00A70302"/>
    <w:rsid w:val="00A7052A"/>
    <w:rsid w:val="00A70D20"/>
    <w:rsid w:val="00A72CFD"/>
    <w:rsid w:val="00A75080"/>
    <w:rsid w:val="00A758FA"/>
    <w:rsid w:val="00A75C82"/>
    <w:rsid w:val="00A76885"/>
    <w:rsid w:val="00A81091"/>
    <w:rsid w:val="00A815EA"/>
    <w:rsid w:val="00A84743"/>
    <w:rsid w:val="00A866FB"/>
    <w:rsid w:val="00A86FEE"/>
    <w:rsid w:val="00A908CB"/>
    <w:rsid w:val="00A911D8"/>
    <w:rsid w:val="00A91706"/>
    <w:rsid w:val="00A91C3D"/>
    <w:rsid w:val="00A923A8"/>
    <w:rsid w:val="00A92C21"/>
    <w:rsid w:val="00A9648E"/>
    <w:rsid w:val="00A97F6D"/>
    <w:rsid w:val="00AA0D7F"/>
    <w:rsid w:val="00AA0E42"/>
    <w:rsid w:val="00AA20C5"/>
    <w:rsid w:val="00AA5C86"/>
    <w:rsid w:val="00AA79DF"/>
    <w:rsid w:val="00AB003B"/>
    <w:rsid w:val="00AB45F5"/>
    <w:rsid w:val="00AB6219"/>
    <w:rsid w:val="00AB66A5"/>
    <w:rsid w:val="00AB6FD1"/>
    <w:rsid w:val="00AB7985"/>
    <w:rsid w:val="00AC61A3"/>
    <w:rsid w:val="00AD12C6"/>
    <w:rsid w:val="00AD291C"/>
    <w:rsid w:val="00AD4C65"/>
    <w:rsid w:val="00AD4D48"/>
    <w:rsid w:val="00AD679E"/>
    <w:rsid w:val="00AE15F2"/>
    <w:rsid w:val="00AE1B38"/>
    <w:rsid w:val="00AE2802"/>
    <w:rsid w:val="00AE494B"/>
    <w:rsid w:val="00AE49E8"/>
    <w:rsid w:val="00AE6679"/>
    <w:rsid w:val="00AE6EB1"/>
    <w:rsid w:val="00AF1B14"/>
    <w:rsid w:val="00AF255A"/>
    <w:rsid w:val="00AF2D2C"/>
    <w:rsid w:val="00AF2DF1"/>
    <w:rsid w:val="00AF4D91"/>
    <w:rsid w:val="00AF55DE"/>
    <w:rsid w:val="00AF691A"/>
    <w:rsid w:val="00B0035B"/>
    <w:rsid w:val="00B00784"/>
    <w:rsid w:val="00B016E7"/>
    <w:rsid w:val="00B02CB4"/>
    <w:rsid w:val="00B03278"/>
    <w:rsid w:val="00B0472C"/>
    <w:rsid w:val="00B07981"/>
    <w:rsid w:val="00B07B0E"/>
    <w:rsid w:val="00B111A4"/>
    <w:rsid w:val="00B113A8"/>
    <w:rsid w:val="00B113C3"/>
    <w:rsid w:val="00B11577"/>
    <w:rsid w:val="00B13589"/>
    <w:rsid w:val="00B16406"/>
    <w:rsid w:val="00B16556"/>
    <w:rsid w:val="00B1664B"/>
    <w:rsid w:val="00B17814"/>
    <w:rsid w:val="00B17A7E"/>
    <w:rsid w:val="00B21A02"/>
    <w:rsid w:val="00B24080"/>
    <w:rsid w:val="00B243A7"/>
    <w:rsid w:val="00B24D59"/>
    <w:rsid w:val="00B2648C"/>
    <w:rsid w:val="00B268B6"/>
    <w:rsid w:val="00B26CF3"/>
    <w:rsid w:val="00B30397"/>
    <w:rsid w:val="00B30F6F"/>
    <w:rsid w:val="00B31155"/>
    <w:rsid w:val="00B32A10"/>
    <w:rsid w:val="00B32C0E"/>
    <w:rsid w:val="00B35047"/>
    <w:rsid w:val="00B371D7"/>
    <w:rsid w:val="00B37D26"/>
    <w:rsid w:val="00B417AD"/>
    <w:rsid w:val="00B419F7"/>
    <w:rsid w:val="00B41CA8"/>
    <w:rsid w:val="00B45B2D"/>
    <w:rsid w:val="00B503C7"/>
    <w:rsid w:val="00B5077E"/>
    <w:rsid w:val="00B52DCA"/>
    <w:rsid w:val="00B54243"/>
    <w:rsid w:val="00B61BF9"/>
    <w:rsid w:val="00B61D19"/>
    <w:rsid w:val="00B626D4"/>
    <w:rsid w:val="00B63B51"/>
    <w:rsid w:val="00B644D2"/>
    <w:rsid w:val="00B64A75"/>
    <w:rsid w:val="00B65542"/>
    <w:rsid w:val="00B6574E"/>
    <w:rsid w:val="00B70528"/>
    <w:rsid w:val="00B71FA9"/>
    <w:rsid w:val="00B74816"/>
    <w:rsid w:val="00B76BC6"/>
    <w:rsid w:val="00B807B9"/>
    <w:rsid w:val="00B81659"/>
    <w:rsid w:val="00B818B7"/>
    <w:rsid w:val="00B83552"/>
    <w:rsid w:val="00B846C2"/>
    <w:rsid w:val="00B8546A"/>
    <w:rsid w:val="00B8584C"/>
    <w:rsid w:val="00B90664"/>
    <w:rsid w:val="00B906DA"/>
    <w:rsid w:val="00B90BBA"/>
    <w:rsid w:val="00B9185B"/>
    <w:rsid w:val="00B928EC"/>
    <w:rsid w:val="00B9353E"/>
    <w:rsid w:val="00B95023"/>
    <w:rsid w:val="00BA02F3"/>
    <w:rsid w:val="00BA1519"/>
    <w:rsid w:val="00BA272E"/>
    <w:rsid w:val="00BA4C98"/>
    <w:rsid w:val="00BA4D30"/>
    <w:rsid w:val="00BA5571"/>
    <w:rsid w:val="00BA65EF"/>
    <w:rsid w:val="00BB1A35"/>
    <w:rsid w:val="00BB2395"/>
    <w:rsid w:val="00BB26E6"/>
    <w:rsid w:val="00BB33F2"/>
    <w:rsid w:val="00BB4F49"/>
    <w:rsid w:val="00BB6BA6"/>
    <w:rsid w:val="00BB6D51"/>
    <w:rsid w:val="00BB7E14"/>
    <w:rsid w:val="00BC1BC3"/>
    <w:rsid w:val="00BC2D9D"/>
    <w:rsid w:val="00BC315C"/>
    <w:rsid w:val="00BC3FE0"/>
    <w:rsid w:val="00BC46F0"/>
    <w:rsid w:val="00BC5258"/>
    <w:rsid w:val="00BC5816"/>
    <w:rsid w:val="00BC6F29"/>
    <w:rsid w:val="00BD18AD"/>
    <w:rsid w:val="00BD4926"/>
    <w:rsid w:val="00BD54A3"/>
    <w:rsid w:val="00BD569F"/>
    <w:rsid w:val="00BD6ED9"/>
    <w:rsid w:val="00BD6F36"/>
    <w:rsid w:val="00BE5E2D"/>
    <w:rsid w:val="00BE6991"/>
    <w:rsid w:val="00BF1D58"/>
    <w:rsid w:val="00BF211C"/>
    <w:rsid w:val="00BF21ED"/>
    <w:rsid w:val="00BF50DF"/>
    <w:rsid w:val="00BF54BE"/>
    <w:rsid w:val="00C01CC9"/>
    <w:rsid w:val="00C046CE"/>
    <w:rsid w:val="00C04964"/>
    <w:rsid w:val="00C10208"/>
    <w:rsid w:val="00C1280D"/>
    <w:rsid w:val="00C142FF"/>
    <w:rsid w:val="00C2053B"/>
    <w:rsid w:val="00C21751"/>
    <w:rsid w:val="00C2446C"/>
    <w:rsid w:val="00C24E4A"/>
    <w:rsid w:val="00C25F79"/>
    <w:rsid w:val="00C312AF"/>
    <w:rsid w:val="00C33DC7"/>
    <w:rsid w:val="00C379E0"/>
    <w:rsid w:val="00C40738"/>
    <w:rsid w:val="00C4371C"/>
    <w:rsid w:val="00C451B6"/>
    <w:rsid w:val="00C46F2A"/>
    <w:rsid w:val="00C5219C"/>
    <w:rsid w:val="00C52303"/>
    <w:rsid w:val="00C52DDC"/>
    <w:rsid w:val="00C52F8C"/>
    <w:rsid w:val="00C53F29"/>
    <w:rsid w:val="00C5475F"/>
    <w:rsid w:val="00C549D3"/>
    <w:rsid w:val="00C54D96"/>
    <w:rsid w:val="00C602F0"/>
    <w:rsid w:val="00C60A5F"/>
    <w:rsid w:val="00C63F98"/>
    <w:rsid w:val="00C647DB"/>
    <w:rsid w:val="00C67AC7"/>
    <w:rsid w:val="00C70309"/>
    <w:rsid w:val="00C73104"/>
    <w:rsid w:val="00C76B4A"/>
    <w:rsid w:val="00C77608"/>
    <w:rsid w:val="00C77611"/>
    <w:rsid w:val="00C8096C"/>
    <w:rsid w:val="00C817F4"/>
    <w:rsid w:val="00C8303A"/>
    <w:rsid w:val="00C8557D"/>
    <w:rsid w:val="00C85B58"/>
    <w:rsid w:val="00C86521"/>
    <w:rsid w:val="00C87130"/>
    <w:rsid w:val="00C87336"/>
    <w:rsid w:val="00C93BF4"/>
    <w:rsid w:val="00C9640E"/>
    <w:rsid w:val="00C96B7D"/>
    <w:rsid w:val="00C97111"/>
    <w:rsid w:val="00C97B9F"/>
    <w:rsid w:val="00CA14A3"/>
    <w:rsid w:val="00CA32B3"/>
    <w:rsid w:val="00CA485D"/>
    <w:rsid w:val="00CA5ADF"/>
    <w:rsid w:val="00CB2A18"/>
    <w:rsid w:val="00CB494A"/>
    <w:rsid w:val="00CB5A2C"/>
    <w:rsid w:val="00CB75CF"/>
    <w:rsid w:val="00CB7D3C"/>
    <w:rsid w:val="00CC1685"/>
    <w:rsid w:val="00CC3A35"/>
    <w:rsid w:val="00CC3AAA"/>
    <w:rsid w:val="00CC3CFE"/>
    <w:rsid w:val="00CC455E"/>
    <w:rsid w:val="00CC6CEA"/>
    <w:rsid w:val="00CD1504"/>
    <w:rsid w:val="00CD1CD0"/>
    <w:rsid w:val="00CD201C"/>
    <w:rsid w:val="00CD2D63"/>
    <w:rsid w:val="00CD3509"/>
    <w:rsid w:val="00CD40E2"/>
    <w:rsid w:val="00CD4D05"/>
    <w:rsid w:val="00CD5380"/>
    <w:rsid w:val="00CD682C"/>
    <w:rsid w:val="00CE0FDD"/>
    <w:rsid w:val="00CE24CE"/>
    <w:rsid w:val="00CE3080"/>
    <w:rsid w:val="00CE7299"/>
    <w:rsid w:val="00CE78A4"/>
    <w:rsid w:val="00CF045F"/>
    <w:rsid w:val="00CF3144"/>
    <w:rsid w:val="00CF35B7"/>
    <w:rsid w:val="00CF4985"/>
    <w:rsid w:val="00D000D9"/>
    <w:rsid w:val="00D0159C"/>
    <w:rsid w:val="00D0332A"/>
    <w:rsid w:val="00D039E3"/>
    <w:rsid w:val="00D049BE"/>
    <w:rsid w:val="00D05B1A"/>
    <w:rsid w:val="00D07467"/>
    <w:rsid w:val="00D112DB"/>
    <w:rsid w:val="00D11F79"/>
    <w:rsid w:val="00D1392C"/>
    <w:rsid w:val="00D14113"/>
    <w:rsid w:val="00D143F4"/>
    <w:rsid w:val="00D145B6"/>
    <w:rsid w:val="00D14B8D"/>
    <w:rsid w:val="00D14E01"/>
    <w:rsid w:val="00D15120"/>
    <w:rsid w:val="00D15E6D"/>
    <w:rsid w:val="00D1669C"/>
    <w:rsid w:val="00D1682A"/>
    <w:rsid w:val="00D17AF5"/>
    <w:rsid w:val="00D201CD"/>
    <w:rsid w:val="00D213CD"/>
    <w:rsid w:val="00D22372"/>
    <w:rsid w:val="00D232BE"/>
    <w:rsid w:val="00D235C8"/>
    <w:rsid w:val="00D262A5"/>
    <w:rsid w:val="00D26968"/>
    <w:rsid w:val="00D31723"/>
    <w:rsid w:val="00D32734"/>
    <w:rsid w:val="00D33B45"/>
    <w:rsid w:val="00D34446"/>
    <w:rsid w:val="00D34BE4"/>
    <w:rsid w:val="00D36552"/>
    <w:rsid w:val="00D36961"/>
    <w:rsid w:val="00D36E3C"/>
    <w:rsid w:val="00D44C45"/>
    <w:rsid w:val="00D45C93"/>
    <w:rsid w:val="00D47016"/>
    <w:rsid w:val="00D47468"/>
    <w:rsid w:val="00D50430"/>
    <w:rsid w:val="00D5132F"/>
    <w:rsid w:val="00D53EAF"/>
    <w:rsid w:val="00D54115"/>
    <w:rsid w:val="00D55291"/>
    <w:rsid w:val="00D62895"/>
    <w:rsid w:val="00D63C90"/>
    <w:rsid w:val="00D645A3"/>
    <w:rsid w:val="00D66F96"/>
    <w:rsid w:val="00D66FBB"/>
    <w:rsid w:val="00D70486"/>
    <w:rsid w:val="00D71DF9"/>
    <w:rsid w:val="00D7256A"/>
    <w:rsid w:val="00D76BB5"/>
    <w:rsid w:val="00D80450"/>
    <w:rsid w:val="00D81D05"/>
    <w:rsid w:val="00D81EB3"/>
    <w:rsid w:val="00D8468C"/>
    <w:rsid w:val="00D852E3"/>
    <w:rsid w:val="00D85402"/>
    <w:rsid w:val="00D85CAC"/>
    <w:rsid w:val="00D86484"/>
    <w:rsid w:val="00D86DCB"/>
    <w:rsid w:val="00D87901"/>
    <w:rsid w:val="00D90C9E"/>
    <w:rsid w:val="00D9418F"/>
    <w:rsid w:val="00D96973"/>
    <w:rsid w:val="00DA2D9B"/>
    <w:rsid w:val="00DA416F"/>
    <w:rsid w:val="00DA6BD5"/>
    <w:rsid w:val="00DB033D"/>
    <w:rsid w:val="00DB0F8D"/>
    <w:rsid w:val="00DB2F26"/>
    <w:rsid w:val="00DB3052"/>
    <w:rsid w:val="00DB30A4"/>
    <w:rsid w:val="00DB3EE2"/>
    <w:rsid w:val="00DB42A9"/>
    <w:rsid w:val="00DC03D6"/>
    <w:rsid w:val="00DC46D5"/>
    <w:rsid w:val="00DC53E4"/>
    <w:rsid w:val="00DC6B01"/>
    <w:rsid w:val="00DD11E8"/>
    <w:rsid w:val="00DD20EC"/>
    <w:rsid w:val="00DD29DC"/>
    <w:rsid w:val="00DD36E2"/>
    <w:rsid w:val="00DD3DF3"/>
    <w:rsid w:val="00DD6833"/>
    <w:rsid w:val="00DE109D"/>
    <w:rsid w:val="00DE1F46"/>
    <w:rsid w:val="00DE2BBD"/>
    <w:rsid w:val="00DE675F"/>
    <w:rsid w:val="00DE6DF6"/>
    <w:rsid w:val="00DE7638"/>
    <w:rsid w:val="00DF13A0"/>
    <w:rsid w:val="00DF303B"/>
    <w:rsid w:val="00DF3E60"/>
    <w:rsid w:val="00DF4F46"/>
    <w:rsid w:val="00DF5DC4"/>
    <w:rsid w:val="00DF7F84"/>
    <w:rsid w:val="00E02869"/>
    <w:rsid w:val="00E0324E"/>
    <w:rsid w:val="00E04241"/>
    <w:rsid w:val="00E04B33"/>
    <w:rsid w:val="00E065D4"/>
    <w:rsid w:val="00E07761"/>
    <w:rsid w:val="00E10312"/>
    <w:rsid w:val="00E109F7"/>
    <w:rsid w:val="00E12048"/>
    <w:rsid w:val="00E1501D"/>
    <w:rsid w:val="00E15721"/>
    <w:rsid w:val="00E1643B"/>
    <w:rsid w:val="00E16D7A"/>
    <w:rsid w:val="00E17D5A"/>
    <w:rsid w:val="00E20738"/>
    <w:rsid w:val="00E20D57"/>
    <w:rsid w:val="00E2301D"/>
    <w:rsid w:val="00E2307B"/>
    <w:rsid w:val="00E24D15"/>
    <w:rsid w:val="00E27C29"/>
    <w:rsid w:val="00E304E5"/>
    <w:rsid w:val="00E33E23"/>
    <w:rsid w:val="00E3406F"/>
    <w:rsid w:val="00E34490"/>
    <w:rsid w:val="00E34F16"/>
    <w:rsid w:val="00E40D8C"/>
    <w:rsid w:val="00E41E5A"/>
    <w:rsid w:val="00E41F46"/>
    <w:rsid w:val="00E42056"/>
    <w:rsid w:val="00E421E7"/>
    <w:rsid w:val="00E430CF"/>
    <w:rsid w:val="00E45BF1"/>
    <w:rsid w:val="00E470C3"/>
    <w:rsid w:val="00E4784D"/>
    <w:rsid w:val="00E4787B"/>
    <w:rsid w:val="00E51690"/>
    <w:rsid w:val="00E543BF"/>
    <w:rsid w:val="00E55A8B"/>
    <w:rsid w:val="00E57226"/>
    <w:rsid w:val="00E57F74"/>
    <w:rsid w:val="00E608D5"/>
    <w:rsid w:val="00E70943"/>
    <w:rsid w:val="00E721FA"/>
    <w:rsid w:val="00E733A1"/>
    <w:rsid w:val="00E747AA"/>
    <w:rsid w:val="00E767E9"/>
    <w:rsid w:val="00E80132"/>
    <w:rsid w:val="00E80D71"/>
    <w:rsid w:val="00E821E6"/>
    <w:rsid w:val="00E84BF8"/>
    <w:rsid w:val="00E857D5"/>
    <w:rsid w:val="00E86FDB"/>
    <w:rsid w:val="00E87C96"/>
    <w:rsid w:val="00E91522"/>
    <w:rsid w:val="00E91AF3"/>
    <w:rsid w:val="00E934CC"/>
    <w:rsid w:val="00E94899"/>
    <w:rsid w:val="00E94DE6"/>
    <w:rsid w:val="00E95CB9"/>
    <w:rsid w:val="00E95E43"/>
    <w:rsid w:val="00EA0112"/>
    <w:rsid w:val="00EA3774"/>
    <w:rsid w:val="00EA3A4A"/>
    <w:rsid w:val="00EA7F71"/>
    <w:rsid w:val="00EB1113"/>
    <w:rsid w:val="00EB2375"/>
    <w:rsid w:val="00EB269B"/>
    <w:rsid w:val="00EB4111"/>
    <w:rsid w:val="00EB4166"/>
    <w:rsid w:val="00EB505E"/>
    <w:rsid w:val="00EB520B"/>
    <w:rsid w:val="00EC0345"/>
    <w:rsid w:val="00EC03B7"/>
    <w:rsid w:val="00EC138C"/>
    <w:rsid w:val="00EC2DE4"/>
    <w:rsid w:val="00EC31A4"/>
    <w:rsid w:val="00EC4950"/>
    <w:rsid w:val="00EC56EF"/>
    <w:rsid w:val="00EC66EB"/>
    <w:rsid w:val="00ED001A"/>
    <w:rsid w:val="00ED0F4E"/>
    <w:rsid w:val="00ED2081"/>
    <w:rsid w:val="00ED3A0F"/>
    <w:rsid w:val="00ED430B"/>
    <w:rsid w:val="00ED448C"/>
    <w:rsid w:val="00ED5544"/>
    <w:rsid w:val="00EE023A"/>
    <w:rsid w:val="00EE2A7A"/>
    <w:rsid w:val="00EE70B0"/>
    <w:rsid w:val="00EE72D8"/>
    <w:rsid w:val="00EF0193"/>
    <w:rsid w:val="00EF0596"/>
    <w:rsid w:val="00EF0F54"/>
    <w:rsid w:val="00EF1346"/>
    <w:rsid w:val="00EF1E44"/>
    <w:rsid w:val="00EF29A0"/>
    <w:rsid w:val="00EF3586"/>
    <w:rsid w:val="00EF3975"/>
    <w:rsid w:val="00EF5C06"/>
    <w:rsid w:val="00EF789E"/>
    <w:rsid w:val="00F01951"/>
    <w:rsid w:val="00F01F6C"/>
    <w:rsid w:val="00F03175"/>
    <w:rsid w:val="00F034DB"/>
    <w:rsid w:val="00F03658"/>
    <w:rsid w:val="00F04860"/>
    <w:rsid w:val="00F05F7A"/>
    <w:rsid w:val="00F0649B"/>
    <w:rsid w:val="00F06A2E"/>
    <w:rsid w:val="00F06DA1"/>
    <w:rsid w:val="00F07CDB"/>
    <w:rsid w:val="00F101AD"/>
    <w:rsid w:val="00F1125F"/>
    <w:rsid w:val="00F12074"/>
    <w:rsid w:val="00F124E7"/>
    <w:rsid w:val="00F131D7"/>
    <w:rsid w:val="00F13EAA"/>
    <w:rsid w:val="00F162DC"/>
    <w:rsid w:val="00F21527"/>
    <w:rsid w:val="00F22C10"/>
    <w:rsid w:val="00F24A4B"/>
    <w:rsid w:val="00F278C1"/>
    <w:rsid w:val="00F30F60"/>
    <w:rsid w:val="00F34052"/>
    <w:rsid w:val="00F34F1E"/>
    <w:rsid w:val="00F353E7"/>
    <w:rsid w:val="00F36839"/>
    <w:rsid w:val="00F3773A"/>
    <w:rsid w:val="00F400E2"/>
    <w:rsid w:val="00F42220"/>
    <w:rsid w:val="00F42631"/>
    <w:rsid w:val="00F4381D"/>
    <w:rsid w:val="00F4740C"/>
    <w:rsid w:val="00F50A52"/>
    <w:rsid w:val="00F50E21"/>
    <w:rsid w:val="00F516EC"/>
    <w:rsid w:val="00F51BD0"/>
    <w:rsid w:val="00F51D1C"/>
    <w:rsid w:val="00F52E08"/>
    <w:rsid w:val="00F53DC4"/>
    <w:rsid w:val="00F54AFB"/>
    <w:rsid w:val="00F560C0"/>
    <w:rsid w:val="00F5731F"/>
    <w:rsid w:val="00F616A7"/>
    <w:rsid w:val="00F61E6A"/>
    <w:rsid w:val="00F65710"/>
    <w:rsid w:val="00F65DC7"/>
    <w:rsid w:val="00F70944"/>
    <w:rsid w:val="00F74229"/>
    <w:rsid w:val="00F75960"/>
    <w:rsid w:val="00F77A89"/>
    <w:rsid w:val="00F817C7"/>
    <w:rsid w:val="00F82CDF"/>
    <w:rsid w:val="00F84B52"/>
    <w:rsid w:val="00F87123"/>
    <w:rsid w:val="00F92DE1"/>
    <w:rsid w:val="00F93C86"/>
    <w:rsid w:val="00F93E54"/>
    <w:rsid w:val="00F953A8"/>
    <w:rsid w:val="00F95652"/>
    <w:rsid w:val="00F95EE3"/>
    <w:rsid w:val="00F95EEE"/>
    <w:rsid w:val="00F960F4"/>
    <w:rsid w:val="00F96232"/>
    <w:rsid w:val="00FA1B45"/>
    <w:rsid w:val="00FA414A"/>
    <w:rsid w:val="00FA4D3E"/>
    <w:rsid w:val="00FB3881"/>
    <w:rsid w:val="00FB4EDF"/>
    <w:rsid w:val="00FB5D58"/>
    <w:rsid w:val="00FB6AD3"/>
    <w:rsid w:val="00FB7E16"/>
    <w:rsid w:val="00FB7F37"/>
    <w:rsid w:val="00FC112B"/>
    <w:rsid w:val="00FC508A"/>
    <w:rsid w:val="00FD064A"/>
    <w:rsid w:val="00FD139D"/>
    <w:rsid w:val="00FD2AEE"/>
    <w:rsid w:val="00FD493F"/>
    <w:rsid w:val="00FD6D40"/>
    <w:rsid w:val="00FE02AE"/>
    <w:rsid w:val="00FE0FC6"/>
    <w:rsid w:val="00FE2632"/>
    <w:rsid w:val="00FE4DA1"/>
    <w:rsid w:val="00FE5A06"/>
    <w:rsid w:val="00FF12FE"/>
    <w:rsid w:val="00FF141E"/>
    <w:rsid w:val="00FF428C"/>
    <w:rsid w:val="00FF47BB"/>
    <w:rsid w:val="00FF67EC"/>
    <w:rsid w:val="00FF6CF1"/>
    <w:rsid w:val="41BC34B7"/>
    <w:rsid w:val="4B5B997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8336"/>
  <w15:docId w15:val="{78B52551-908C-4A0B-B9F3-3080A5A3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4EF"/>
    <w:pPr>
      <w:spacing w:after="120" w:line="240" w:lineRule="auto"/>
      <w:jc w:val="both"/>
    </w:pPr>
    <w:rPr>
      <w:rFonts w:ascii="Arial" w:hAnsi="Arial"/>
    </w:rPr>
  </w:style>
  <w:style w:type="paragraph" w:styleId="Heading1">
    <w:name w:val="heading 1"/>
    <w:basedOn w:val="Normal"/>
    <w:next w:val="Normal"/>
    <w:link w:val="Heading1Char"/>
    <w:uiPriority w:val="9"/>
    <w:qFormat/>
    <w:rsid w:val="003E24A1"/>
    <w:pPr>
      <w:keepNext/>
      <w:keepLines/>
      <w:numPr>
        <w:numId w:val="8"/>
      </w:numPr>
      <w:spacing w:before="120" w:after="240"/>
      <w:jc w:val="left"/>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3E24A1"/>
    <w:pPr>
      <w:keepNext/>
      <w:keepLines/>
      <w:numPr>
        <w:ilvl w:val="1"/>
        <w:numId w:val="8"/>
      </w:numPr>
      <w:spacing w:before="240" w:after="240"/>
      <w:jc w:val="left"/>
      <w:outlineLvl w:val="1"/>
    </w:pPr>
    <w:rPr>
      <w:rFonts w:eastAsiaTheme="majorEastAsia" w:cstheme="majorBidi"/>
      <w:b/>
      <w:bCs/>
      <w:color w:val="000000" w:themeColor="text1"/>
      <w:sz w:val="24"/>
      <w:szCs w:val="26"/>
    </w:rPr>
  </w:style>
  <w:style w:type="paragraph" w:styleId="Heading3">
    <w:name w:val="heading 3"/>
    <w:basedOn w:val="Normal"/>
    <w:next w:val="Normal"/>
    <w:link w:val="Heading3Char"/>
    <w:uiPriority w:val="9"/>
    <w:unhideWhenUsed/>
    <w:qFormat/>
    <w:rsid w:val="003E24A1"/>
    <w:pPr>
      <w:keepNext/>
      <w:keepLines/>
      <w:numPr>
        <w:ilvl w:val="2"/>
        <w:numId w:val="8"/>
      </w:numPr>
      <w:spacing w:before="120"/>
      <w:jc w:val="left"/>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976D34"/>
    <w:pPr>
      <w:keepNext/>
      <w:keepLines/>
      <w:spacing w:before="120"/>
      <w:jc w:val="left"/>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semiHidden/>
    <w:qFormat/>
    <w:rsid w:val="003E24A1"/>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3E24A1"/>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qFormat/>
    <w:rsid w:val="003E24A1"/>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3E24A1"/>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3E24A1"/>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7B8F"/>
    <w:pPr>
      <w:spacing w:before="120" w:after="240"/>
      <w:jc w:val="left"/>
    </w:pPr>
    <w:rPr>
      <w:rFonts w:eastAsiaTheme="majorEastAsia" w:cstheme="majorBidi"/>
      <w:b/>
      <w:color w:val="000000" w:themeColor="text1"/>
      <w:kern w:val="28"/>
      <w:sz w:val="32"/>
      <w:szCs w:val="52"/>
    </w:rPr>
  </w:style>
  <w:style w:type="character" w:customStyle="1" w:styleId="TitleChar">
    <w:name w:val="Title Char"/>
    <w:basedOn w:val="DefaultParagraphFont"/>
    <w:link w:val="Title"/>
    <w:uiPriority w:val="10"/>
    <w:rsid w:val="007C7B8F"/>
    <w:rPr>
      <w:rFonts w:ascii="Arial" w:eastAsiaTheme="majorEastAsia" w:hAnsi="Arial" w:cstheme="majorBidi"/>
      <w:b/>
      <w:color w:val="000000" w:themeColor="text1"/>
      <w:kern w:val="28"/>
      <w:sz w:val="32"/>
      <w:szCs w:val="52"/>
    </w:rPr>
  </w:style>
  <w:style w:type="character" w:customStyle="1" w:styleId="Heading1Char">
    <w:name w:val="Heading 1 Char"/>
    <w:basedOn w:val="DefaultParagraphFont"/>
    <w:link w:val="Heading1"/>
    <w:uiPriority w:val="9"/>
    <w:rsid w:val="003E24A1"/>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16F49"/>
    <w:rPr>
      <w:rFonts w:ascii="Arial" w:eastAsiaTheme="majorEastAsia" w:hAnsi="Arial" w:cstheme="majorBidi"/>
      <w:b/>
      <w:bCs/>
      <w:color w:val="000000" w:themeColor="text1"/>
      <w:sz w:val="24"/>
      <w:szCs w:val="26"/>
    </w:rPr>
  </w:style>
  <w:style w:type="character" w:customStyle="1" w:styleId="Heading3Char">
    <w:name w:val="Heading 3 Char"/>
    <w:basedOn w:val="DefaultParagraphFont"/>
    <w:link w:val="Heading3"/>
    <w:uiPriority w:val="9"/>
    <w:rsid w:val="00976D34"/>
    <w:rPr>
      <w:rFonts w:ascii="Arial" w:eastAsiaTheme="majorEastAsia" w:hAnsi="Arial" w:cstheme="majorBidi"/>
      <w:b/>
      <w:bCs/>
      <w:color w:val="000000" w:themeColor="text1"/>
    </w:rPr>
  </w:style>
  <w:style w:type="character" w:customStyle="1" w:styleId="Heading4Char">
    <w:name w:val="Heading 4 Char"/>
    <w:basedOn w:val="DefaultParagraphFont"/>
    <w:link w:val="Heading4"/>
    <w:uiPriority w:val="9"/>
    <w:rsid w:val="00976D34"/>
    <w:rPr>
      <w:rFonts w:ascii="Arial" w:eastAsiaTheme="majorEastAsia" w:hAnsi="Arial" w:cstheme="majorBidi"/>
      <w:b/>
      <w:bCs/>
      <w:iCs/>
      <w:color w:val="000000" w:themeColor="text1"/>
    </w:rPr>
  </w:style>
  <w:style w:type="character" w:customStyle="1" w:styleId="Heading5Char">
    <w:name w:val="Heading 5 Char"/>
    <w:basedOn w:val="DefaultParagraphFont"/>
    <w:link w:val="Heading5"/>
    <w:uiPriority w:val="9"/>
    <w:semiHidden/>
    <w:rsid w:val="00C2175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2175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2175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2175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21751"/>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autoRedefine/>
    <w:uiPriority w:val="11"/>
    <w:qFormat/>
    <w:rsid w:val="00A50B26"/>
    <w:pPr>
      <w:numPr>
        <w:ilvl w:val="1"/>
      </w:numPr>
      <w:spacing w:before="240" w:after="240"/>
      <w:jc w:val="left"/>
    </w:pPr>
    <w:rPr>
      <w:rFonts w:eastAsiaTheme="majorEastAsia" w:cstheme="majorBidi"/>
      <w:b/>
      <w:iCs/>
      <w:color w:val="000000" w:themeColor="text1"/>
      <w:sz w:val="28"/>
      <w:szCs w:val="24"/>
    </w:rPr>
  </w:style>
  <w:style w:type="character" w:customStyle="1" w:styleId="SubtitleChar">
    <w:name w:val="Subtitle Char"/>
    <w:basedOn w:val="DefaultParagraphFont"/>
    <w:link w:val="Subtitle"/>
    <w:uiPriority w:val="11"/>
    <w:rsid w:val="00A50B26"/>
    <w:rPr>
      <w:rFonts w:ascii="Arial" w:eastAsiaTheme="majorEastAsia" w:hAnsi="Arial" w:cstheme="majorBidi"/>
      <w:b/>
      <w:iCs/>
      <w:color w:val="000000" w:themeColor="text1"/>
      <w:sz w:val="28"/>
      <w:szCs w:val="24"/>
    </w:rPr>
  </w:style>
  <w:style w:type="paragraph" w:styleId="Header">
    <w:name w:val="header"/>
    <w:basedOn w:val="Normal"/>
    <w:link w:val="HeaderChar"/>
    <w:uiPriority w:val="99"/>
    <w:unhideWhenUsed/>
    <w:rsid w:val="00E4787B"/>
    <w:pPr>
      <w:tabs>
        <w:tab w:val="center" w:pos="4536"/>
        <w:tab w:val="right" w:pos="9072"/>
      </w:tabs>
      <w:spacing w:after="0"/>
    </w:pPr>
  </w:style>
  <w:style w:type="character" w:customStyle="1" w:styleId="HeaderChar">
    <w:name w:val="Header Char"/>
    <w:basedOn w:val="DefaultParagraphFont"/>
    <w:link w:val="Header"/>
    <w:uiPriority w:val="99"/>
    <w:rsid w:val="00E4787B"/>
    <w:rPr>
      <w:rFonts w:ascii="Arial" w:hAnsi="Arial"/>
    </w:rPr>
  </w:style>
  <w:style w:type="paragraph" w:styleId="Footer">
    <w:name w:val="footer"/>
    <w:basedOn w:val="Normal"/>
    <w:link w:val="FooterChar"/>
    <w:uiPriority w:val="99"/>
    <w:unhideWhenUsed/>
    <w:rsid w:val="00E4787B"/>
    <w:pPr>
      <w:tabs>
        <w:tab w:val="center" w:pos="4536"/>
        <w:tab w:val="right" w:pos="9072"/>
      </w:tabs>
      <w:spacing w:after="0"/>
    </w:pPr>
  </w:style>
  <w:style w:type="character" w:customStyle="1" w:styleId="FooterChar">
    <w:name w:val="Footer Char"/>
    <w:basedOn w:val="DefaultParagraphFont"/>
    <w:link w:val="Footer"/>
    <w:uiPriority w:val="99"/>
    <w:rsid w:val="00E4787B"/>
    <w:rPr>
      <w:rFonts w:ascii="Arial" w:hAnsi="Arial"/>
    </w:rPr>
  </w:style>
  <w:style w:type="paragraph" w:styleId="BalloonText">
    <w:name w:val="Balloon Text"/>
    <w:basedOn w:val="Normal"/>
    <w:link w:val="BalloonTextChar"/>
    <w:uiPriority w:val="99"/>
    <w:semiHidden/>
    <w:unhideWhenUsed/>
    <w:rsid w:val="00F960F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0F4"/>
    <w:rPr>
      <w:rFonts w:ascii="Tahoma" w:hAnsi="Tahoma" w:cs="Tahoma"/>
      <w:sz w:val="16"/>
      <w:szCs w:val="16"/>
    </w:rPr>
  </w:style>
  <w:style w:type="table" w:styleId="TableGrid">
    <w:name w:val="Table Grid"/>
    <w:basedOn w:val="TableNormal"/>
    <w:uiPriority w:val="59"/>
    <w:rsid w:val="00C52DDC"/>
    <w:pPr>
      <w:spacing w:after="0" w:line="240" w:lineRule="auto"/>
    </w:pPr>
    <w:rPr>
      <w:rFonts w:ascii="Arial" w:hAnsi="Arial"/>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A6A6A6" w:themeFill="background1" w:themeFillShade="A6"/>
      </w:tcPr>
    </w:tblStylePr>
  </w:style>
  <w:style w:type="paragraph" w:styleId="TOC1">
    <w:name w:val="toc 1"/>
    <w:basedOn w:val="Normal"/>
    <w:next w:val="Normal"/>
    <w:autoRedefine/>
    <w:uiPriority w:val="39"/>
    <w:qFormat/>
    <w:rsid w:val="00CA485D"/>
    <w:pPr>
      <w:tabs>
        <w:tab w:val="left" w:pos="660"/>
        <w:tab w:val="right" w:leader="dot" w:pos="9344"/>
      </w:tabs>
      <w:spacing w:before="120" w:after="0"/>
    </w:pPr>
    <w:rPr>
      <w:noProof/>
      <w:sz w:val="24"/>
    </w:rPr>
  </w:style>
  <w:style w:type="character" w:styleId="Hyperlink">
    <w:name w:val="Hyperlink"/>
    <w:basedOn w:val="DefaultParagraphFont"/>
    <w:uiPriority w:val="99"/>
    <w:unhideWhenUsed/>
    <w:rsid w:val="00E2301D"/>
    <w:rPr>
      <w:color w:val="0000FF" w:themeColor="hyperlink"/>
      <w:u w:val="single"/>
    </w:rPr>
  </w:style>
  <w:style w:type="paragraph" w:styleId="Caption">
    <w:name w:val="caption"/>
    <w:basedOn w:val="Normal"/>
    <w:next w:val="Normal"/>
    <w:link w:val="CaptionChar"/>
    <w:uiPriority w:val="35"/>
    <w:qFormat/>
    <w:rsid w:val="004A71A0"/>
    <w:pPr>
      <w:spacing w:before="120" w:after="0"/>
    </w:pPr>
    <w:rPr>
      <w:b/>
      <w:bCs/>
      <w:color w:val="000000" w:themeColor="text1"/>
      <w:sz w:val="16"/>
      <w:szCs w:val="18"/>
    </w:rPr>
  </w:style>
  <w:style w:type="paragraph" w:styleId="TableofFigures">
    <w:name w:val="table of figures"/>
    <w:basedOn w:val="Normal"/>
    <w:next w:val="Normal"/>
    <w:uiPriority w:val="99"/>
    <w:unhideWhenUsed/>
    <w:rsid w:val="00AA0D7F"/>
    <w:pPr>
      <w:spacing w:after="0"/>
    </w:pPr>
  </w:style>
  <w:style w:type="paragraph" w:styleId="NoSpacing">
    <w:name w:val="No Spacing"/>
    <w:uiPriority w:val="1"/>
    <w:semiHidden/>
    <w:qFormat/>
    <w:rsid w:val="00AF2D2C"/>
    <w:pPr>
      <w:spacing w:after="0" w:line="240" w:lineRule="auto"/>
      <w:ind w:left="709" w:hanging="709"/>
      <w:jc w:val="both"/>
    </w:pPr>
    <w:rPr>
      <w:rFonts w:ascii="Arial" w:hAnsi="Arial"/>
      <w:color w:val="000000" w:themeColor="text1"/>
    </w:rPr>
  </w:style>
  <w:style w:type="character" w:styleId="FollowedHyperlink">
    <w:name w:val="FollowedHyperlink"/>
    <w:basedOn w:val="DefaultParagraphFont"/>
    <w:uiPriority w:val="99"/>
    <w:semiHidden/>
    <w:unhideWhenUsed/>
    <w:rsid w:val="00AF2D2C"/>
    <w:rPr>
      <w:color w:val="800080" w:themeColor="followedHyperlink"/>
      <w:u w:val="single"/>
    </w:rPr>
  </w:style>
  <w:style w:type="character" w:styleId="PlaceholderText">
    <w:name w:val="Placeholder Text"/>
    <w:basedOn w:val="DefaultParagraphFont"/>
    <w:uiPriority w:val="99"/>
    <w:semiHidden/>
    <w:rsid w:val="00A37966"/>
    <w:rPr>
      <w:color w:val="808080"/>
    </w:rPr>
  </w:style>
  <w:style w:type="paragraph" w:styleId="ListParagraph">
    <w:name w:val="List Paragraph"/>
    <w:basedOn w:val="Normal"/>
    <w:uiPriority w:val="34"/>
    <w:qFormat/>
    <w:rsid w:val="00C21751"/>
    <w:pPr>
      <w:ind w:left="720"/>
      <w:contextualSpacing/>
      <w:jc w:val="left"/>
    </w:pPr>
  </w:style>
  <w:style w:type="paragraph" w:customStyle="1" w:styleId="Tabelleninhalt">
    <w:name w:val="Tabelleninhalt"/>
    <w:basedOn w:val="Normal"/>
    <w:qFormat/>
    <w:rsid w:val="00F53DC4"/>
    <w:pPr>
      <w:spacing w:before="60" w:after="60"/>
      <w:jc w:val="left"/>
    </w:pPr>
    <w:rPr>
      <w:sz w:val="20"/>
      <w:szCs w:val="20"/>
    </w:rPr>
  </w:style>
  <w:style w:type="paragraph" w:customStyle="1" w:styleId="UntertitelnichtIndexiert">
    <w:name w:val="Untertitel nicht Indexiert"/>
    <w:basedOn w:val="TOC1"/>
    <w:autoRedefine/>
    <w:qFormat/>
    <w:rsid w:val="007C7B8F"/>
    <w:pPr>
      <w:spacing w:before="240" w:after="240"/>
      <w:jc w:val="left"/>
    </w:pPr>
    <w:rPr>
      <w:b/>
    </w:rPr>
  </w:style>
  <w:style w:type="paragraph" w:styleId="TOC2">
    <w:name w:val="toc 2"/>
    <w:basedOn w:val="Normal"/>
    <w:next w:val="Normal"/>
    <w:autoRedefine/>
    <w:uiPriority w:val="39"/>
    <w:rsid w:val="001B4442"/>
    <w:pPr>
      <w:spacing w:after="0"/>
      <w:jc w:val="left"/>
    </w:pPr>
    <w:rPr>
      <w:sz w:val="24"/>
    </w:rPr>
  </w:style>
  <w:style w:type="paragraph" w:customStyle="1" w:styleId="Code">
    <w:name w:val="Code"/>
    <w:basedOn w:val="Normal"/>
    <w:qFormat/>
    <w:rsid w:val="0083525C"/>
    <w:pPr>
      <w:shd w:val="clear" w:color="auto" w:fill="D9D9D9" w:themeFill="background1" w:themeFillShade="D9"/>
      <w:tabs>
        <w:tab w:val="left" w:pos="284"/>
        <w:tab w:val="left" w:pos="567"/>
        <w:tab w:val="left" w:pos="851"/>
        <w:tab w:val="left" w:pos="1134"/>
        <w:tab w:val="left" w:pos="1418"/>
        <w:tab w:val="left" w:pos="1701"/>
        <w:tab w:val="left" w:pos="1985"/>
      </w:tabs>
      <w:jc w:val="left"/>
    </w:pPr>
    <w:rPr>
      <w:rFonts w:ascii="Courier New" w:hAnsi="Courier New"/>
      <w:sz w:val="20"/>
    </w:rPr>
  </w:style>
  <w:style w:type="character" w:customStyle="1" w:styleId="CaptionChar">
    <w:name w:val="Caption Char"/>
    <w:basedOn w:val="DefaultParagraphFont"/>
    <w:link w:val="Caption"/>
    <w:uiPriority w:val="35"/>
    <w:rsid w:val="004A71A0"/>
    <w:rPr>
      <w:rFonts w:ascii="Arial" w:hAnsi="Arial"/>
      <w:b/>
      <w:bCs/>
      <w:color w:val="000000" w:themeColor="text1"/>
      <w:sz w:val="16"/>
      <w:szCs w:val="18"/>
    </w:rPr>
  </w:style>
  <w:style w:type="paragraph" w:styleId="NormalWeb">
    <w:name w:val="Normal (Web)"/>
    <w:basedOn w:val="Normal"/>
    <w:uiPriority w:val="99"/>
    <w:semiHidden/>
    <w:unhideWhenUsed/>
    <w:rsid w:val="00F21527"/>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F21527"/>
    <w:rPr>
      <w:b/>
      <w:bCs/>
    </w:rPr>
  </w:style>
  <w:style w:type="paragraph" w:styleId="TOCHeading">
    <w:name w:val="TOC Heading"/>
    <w:basedOn w:val="Heading1"/>
    <w:next w:val="Normal"/>
    <w:uiPriority w:val="39"/>
    <w:unhideWhenUsed/>
    <w:qFormat/>
    <w:rsid w:val="008A76A5"/>
    <w:pPr>
      <w:numPr>
        <w:numId w:val="0"/>
      </w:numPr>
      <w:spacing w:before="240" w:after="0" w:line="259" w:lineRule="auto"/>
      <w:outlineLvl w:val="9"/>
    </w:pPr>
    <w:rPr>
      <w:rFonts w:asciiTheme="majorHAnsi" w:hAnsiTheme="majorHAns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8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ci\OneDrive%20-%20TBZ\Desktop\blj2025-uek216-uek-team-1-wc\projekt_planungPr&#228;si\TechDok-Titel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5A46A5F8704328AD4012061812DAE4"/>
        <w:category>
          <w:name w:val="Allgemein"/>
          <w:gallery w:val="placeholder"/>
        </w:category>
        <w:types>
          <w:type w:val="bbPlcHdr"/>
        </w:types>
        <w:behaviors>
          <w:behavior w:val="content"/>
        </w:behaviors>
        <w:guid w:val="{D8E075DC-F3BD-4232-A018-28560CCE21BD}"/>
      </w:docPartPr>
      <w:docPartBody>
        <w:p w:rsidR="006B0B48" w:rsidRDefault="006B0B48">
          <w:pPr>
            <w:pStyle w:val="F85A46A5F8704328AD4012061812DAE4"/>
          </w:pPr>
          <w:r w:rsidRPr="00684FFD">
            <w:rPr>
              <w:rStyle w:val="PlaceholderText"/>
            </w:rPr>
            <w:t>[Titel]</w:t>
          </w:r>
        </w:p>
      </w:docPartBody>
    </w:docPart>
    <w:docPart>
      <w:docPartPr>
        <w:name w:val="42908063D39C44D2AC9F207FD651F1FD"/>
        <w:category>
          <w:name w:val="Allgemein"/>
          <w:gallery w:val="placeholder"/>
        </w:category>
        <w:types>
          <w:type w:val="bbPlcHdr"/>
        </w:types>
        <w:behaviors>
          <w:behavior w:val="content"/>
        </w:behaviors>
        <w:guid w:val="{C07DD0F1-7A43-4ED4-8C8B-2F5798718E10}"/>
      </w:docPartPr>
      <w:docPartBody>
        <w:p w:rsidR="006B0B48" w:rsidRDefault="006B0B48">
          <w:pPr>
            <w:pStyle w:val="42908063D39C44D2AC9F207FD651F1FD"/>
          </w:pPr>
          <w:r w:rsidRPr="00684FFD">
            <w:rPr>
              <w:rStyle w:val="PlaceholderText"/>
            </w:rPr>
            <w:t>[Betreff]</w:t>
          </w:r>
        </w:p>
      </w:docPartBody>
    </w:docPart>
    <w:docPart>
      <w:docPartPr>
        <w:name w:val="D3B252C0F6F34E4DA346568A00CF2E7B"/>
        <w:category>
          <w:name w:val="Allgemein"/>
          <w:gallery w:val="placeholder"/>
        </w:category>
        <w:types>
          <w:type w:val="bbPlcHdr"/>
        </w:types>
        <w:behaviors>
          <w:behavior w:val="content"/>
        </w:behaviors>
        <w:guid w:val="{F8D92EAA-EEC2-4554-A9CD-F27502334FD9}"/>
      </w:docPartPr>
      <w:docPartBody>
        <w:p w:rsidR="006B0B48" w:rsidRDefault="006B0B48">
          <w:pPr>
            <w:pStyle w:val="D3B252C0F6F34E4DA346568A00CF2E7B"/>
          </w:pPr>
          <w:r w:rsidRPr="00684FFD">
            <w:rPr>
              <w:rStyle w:val="PlaceholderText"/>
            </w:rPr>
            <w:t>[Autor]</w:t>
          </w:r>
        </w:p>
      </w:docPartBody>
    </w:docPart>
    <w:docPart>
      <w:docPartPr>
        <w:name w:val="F414AC12E2DD4D84B6E1B568FD9F9E91"/>
        <w:category>
          <w:name w:val="Allgemein"/>
          <w:gallery w:val="placeholder"/>
        </w:category>
        <w:types>
          <w:type w:val="bbPlcHdr"/>
        </w:types>
        <w:behaviors>
          <w:behavior w:val="content"/>
        </w:behaviors>
        <w:guid w:val="{D89B700A-1E47-4654-9075-F9D69534BC97}"/>
      </w:docPartPr>
      <w:docPartBody>
        <w:p w:rsidR="006B0B48" w:rsidRDefault="006B0B48">
          <w:pPr>
            <w:pStyle w:val="F414AC12E2DD4D84B6E1B568FD9F9E91"/>
          </w:pPr>
          <w:r w:rsidRPr="00684FFD">
            <w:rPr>
              <w:rStyle w:val="PlaceholderText"/>
            </w:rPr>
            <w:t>[Firmen-E-Mail-Adresse]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B48"/>
    <w:rsid w:val="001F47AE"/>
    <w:rsid w:val="00386A05"/>
    <w:rsid w:val="006B0B48"/>
    <w:rsid w:val="00B17814"/>
    <w:rsid w:val="00C330D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85A46A5F8704328AD4012061812DAE4">
    <w:name w:val="F85A46A5F8704328AD4012061812DAE4"/>
  </w:style>
  <w:style w:type="paragraph" w:customStyle="1" w:styleId="42908063D39C44D2AC9F207FD651F1FD">
    <w:name w:val="42908063D39C44D2AC9F207FD651F1FD"/>
  </w:style>
  <w:style w:type="paragraph" w:customStyle="1" w:styleId="D3B252C0F6F34E4DA346568A00CF2E7B">
    <w:name w:val="D3B252C0F6F34E4DA346568A00CF2E7B"/>
  </w:style>
  <w:style w:type="paragraph" w:customStyle="1" w:styleId="F414AC12E2DD4D84B6E1B568FD9F9E91">
    <w:name w:val="F414AC12E2DD4D84B6E1B568FD9F9E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fabian.blatter@noseryoung.ch</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11fb09bc-1672-4785-adc5-024c2b626b2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BB1256F8A60DCA4E82C1A51F6CCCD0E2" ma:contentTypeVersion="9" ma:contentTypeDescription="Ein neues Dokument erstellen." ma:contentTypeScope="" ma:versionID="49c755b9f6c2b0d1217753b1b5806ef9">
  <xsd:schema xmlns:xsd="http://www.w3.org/2001/XMLSchema" xmlns:xs="http://www.w3.org/2001/XMLSchema" xmlns:p="http://schemas.microsoft.com/office/2006/metadata/properties" xmlns:ns3="11fb09bc-1672-4785-adc5-024c2b626b25" targetNamespace="http://schemas.microsoft.com/office/2006/metadata/properties" ma:root="true" ma:fieldsID="5a58063dc59ade281f1e7f262c9394e4" ns3:_="">
    <xsd:import namespace="11fb09bc-1672-4785-adc5-024c2b626b2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fb09bc-1672-4785-adc5-024c2b626b2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41590B-4536-455B-B8FE-9D81ADFF724E}">
  <ds:schemaRefs>
    <ds:schemaRef ds:uri="http://schemas.openxmlformats.org/officeDocument/2006/bibliography"/>
  </ds:schemaRefs>
</ds:datastoreItem>
</file>

<file path=customXml/itemProps3.xml><?xml version="1.0" encoding="utf-8"?>
<ds:datastoreItem xmlns:ds="http://schemas.openxmlformats.org/officeDocument/2006/customXml" ds:itemID="{D6AF9132-AF58-4CBB-B245-7968075BCDDA}">
  <ds:schemaRefs>
    <ds:schemaRef ds:uri="http://schemas.microsoft.com/office/2006/metadata/properties"/>
    <ds:schemaRef ds:uri="http://schemas.microsoft.com/office/infopath/2007/PartnerControls"/>
    <ds:schemaRef ds:uri="11fb09bc-1672-4785-adc5-024c2b626b25"/>
  </ds:schemaRefs>
</ds:datastoreItem>
</file>

<file path=customXml/itemProps4.xml><?xml version="1.0" encoding="utf-8"?>
<ds:datastoreItem xmlns:ds="http://schemas.openxmlformats.org/officeDocument/2006/customXml" ds:itemID="{80D0A754-D62F-41B0-A8F1-4B8929ECBD2C}">
  <ds:schemaRefs>
    <ds:schemaRef ds:uri="http://schemas.microsoft.com/sharepoint/v3/contenttype/forms"/>
  </ds:schemaRefs>
</ds:datastoreItem>
</file>

<file path=customXml/itemProps5.xml><?xml version="1.0" encoding="utf-8"?>
<ds:datastoreItem xmlns:ds="http://schemas.openxmlformats.org/officeDocument/2006/customXml" ds:itemID="{123E4157-C838-4BB2-9C9F-4ABE254E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fb09bc-1672-4785-adc5-024c2b626b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TechDok-Titelseite.dotx</Template>
  <TotalTime>350</TotalTime>
  <Pages>1</Pages>
  <Words>2020</Words>
  <Characters>11516</Characters>
  <Application>Microsoft Office Word</Application>
  <DocSecurity>4</DocSecurity>
  <Lines>95</Lines>
  <Paragraphs>27</Paragraphs>
  <ScaleCrop>false</ScaleCrop>
  <HeadingPairs>
    <vt:vector size="2" baseType="variant">
      <vt:variant>
        <vt:lpstr>Titel</vt:lpstr>
      </vt:variant>
      <vt:variant>
        <vt:i4>1</vt:i4>
      </vt:variant>
    </vt:vector>
  </HeadingPairs>
  <TitlesOfParts>
    <vt:vector size="1" baseType="lpstr">
      <vt:lpstr/>
    </vt:vector>
  </TitlesOfParts>
  <Company>Noser Young AG</Company>
  <LinksUpToDate>false</LinksUpToDate>
  <CharactersWithSpaces>13509</CharactersWithSpaces>
  <SharedDoc>false</SharedDoc>
  <HLinks>
    <vt:vector size="186" baseType="variant">
      <vt:variant>
        <vt:i4>1638450</vt:i4>
      </vt:variant>
      <vt:variant>
        <vt:i4>191</vt:i4>
      </vt:variant>
      <vt:variant>
        <vt:i4>0</vt:i4>
      </vt:variant>
      <vt:variant>
        <vt:i4>5</vt:i4>
      </vt:variant>
      <vt:variant>
        <vt:lpwstr/>
      </vt:variant>
      <vt:variant>
        <vt:lpwstr>_Toc215837605</vt:lpwstr>
      </vt:variant>
      <vt:variant>
        <vt:i4>1638450</vt:i4>
      </vt:variant>
      <vt:variant>
        <vt:i4>185</vt:i4>
      </vt:variant>
      <vt:variant>
        <vt:i4>0</vt:i4>
      </vt:variant>
      <vt:variant>
        <vt:i4>5</vt:i4>
      </vt:variant>
      <vt:variant>
        <vt:lpwstr/>
      </vt:variant>
      <vt:variant>
        <vt:lpwstr>_Toc215837604</vt:lpwstr>
      </vt:variant>
      <vt:variant>
        <vt:i4>1638450</vt:i4>
      </vt:variant>
      <vt:variant>
        <vt:i4>179</vt:i4>
      </vt:variant>
      <vt:variant>
        <vt:i4>0</vt:i4>
      </vt:variant>
      <vt:variant>
        <vt:i4>5</vt:i4>
      </vt:variant>
      <vt:variant>
        <vt:lpwstr/>
      </vt:variant>
      <vt:variant>
        <vt:lpwstr>_Toc215837603</vt:lpwstr>
      </vt:variant>
      <vt:variant>
        <vt:i4>1638450</vt:i4>
      </vt:variant>
      <vt:variant>
        <vt:i4>173</vt:i4>
      </vt:variant>
      <vt:variant>
        <vt:i4>0</vt:i4>
      </vt:variant>
      <vt:variant>
        <vt:i4>5</vt:i4>
      </vt:variant>
      <vt:variant>
        <vt:lpwstr/>
      </vt:variant>
      <vt:variant>
        <vt:lpwstr>_Toc215837602</vt:lpwstr>
      </vt:variant>
      <vt:variant>
        <vt:i4>1769522</vt:i4>
      </vt:variant>
      <vt:variant>
        <vt:i4>164</vt:i4>
      </vt:variant>
      <vt:variant>
        <vt:i4>0</vt:i4>
      </vt:variant>
      <vt:variant>
        <vt:i4>5</vt:i4>
      </vt:variant>
      <vt:variant>
        <vt:lpwstr/>
      </vt:variant>
      <vt:variant>
        <vt:lpwstr>_Toc215841144</vt:lpwstr>
      </vt:variant>
      <vt:variant>
        <vt:i4>1769522</vt:i4>
      </vt:variant>
      <vt:variant>
        <vt:i4>158</vt:i4>
      </vt:variant>
      <vt:variant>
        <vt:i4>0</vt:i4>
      </vt:variant>
      <vt:variant>
        <vt:i4>5</vt:i4>
      </vt:variant>
      <vt:variant>
        <vt:lpwstr/>
      </vt:variant>
      <vt:variant>
        <vt:lpwstr>_Toc215841143</vt:lpwstr>
      </vt:variant>
      <vt:variant>
        <vt:i4>1769522</vt:i4>
      </vt:variant>
      <vt:variant>
        <vt:i4>152</vt:i4>
      </vt:variant>
      <vt:variant>
        <vt:i4>0</vt:i4>
      </vt:variant>
      <vt:variant>
        <vt:i4>5</vt:i4>
      </vt:variant>
      <vt:variant>
        <vt:lpwstr/>
      </vt:variant>
      <vt:variant>
        <vt:lpwstr>_Toc215841142</vt:lpwstr>
      </vt:variant>
      <vt:variant>
        <vt:i4>1769522</vt:i4>
      </vt:variant>
      <vt:variant>
        <vt:i4>146</vt:i4>
      </vt:variant>
      <vt:variant>
        <vt:i4>0</vt:i4>
      </vt:variant>
      <vt:variant>
        <vt:i4>5</vt:i4>
      </vt:variant>
      <vt:variant>
        <vt:lpwstr/>
      </vt:variant>
      <vt:variant>
        <vt:lpwstr>_Toc215841141</vt:lpwstr>
      </vt:variant>
      <vt:variant>
        <vt:i4>1769522</vt:i4>
      </vt:variant>
      <vt:variant>
        <vt:i4>140</vt:i4>
      </vt:variant>
      <vt:variant>
        <vt:i4>0</vt:i4>
      </vt:variant>
      <vt:variant>
        <vt:i4>5</vt:i4>
      </vt:variant>
      <vt:variant>
        <vt:lpwstr/>
      </vt:variant>
      <vt:variant>
        <vt:lpwstr>_Toc215841140</vt:lpwstr>
      </vt:variant>
      <vt:variant>
        <vt:i4>1835058</vt:i4>
      </vt:variant>
      <vt:variant>
        <vt:i4>134</vt:i4>
      </vt:variant>
      <vt:variant>
        <vt:i4>0</vt:i4>
      </vt:variant>
      <vt:variant>
        <vt:i4>5</vt:i4>
      </vt:variant>
      <vt:variant>
        <vt:lpwstr/>
      </vt:variant>
      <vt:variant>
        <vt:lpwstr>_Toc215841139</vt:lpwstr>
      </vt:variant>
      <vt:variant>
        <vt:i4>1835058</vt:i4>
      </vt:variant>
      <vt:variant>
        <vt:i4>128</vt:i4>
      </vt:variant>
      <vt:variant>
        <vt:i4>0</vt:i4>
      </vt:variant>
      <vt:variant>
        <vt:i4>5</vt:i4>
      </vt:variant>
      <vt:variant>
        <vt:lpwstr/>
      </vt:variant>
      <vt:variant>
        <vt:lpwstr>_Toc215841138</vt:lpwstr>
      </vt:variant>
      <vt:variant>
        <vt:i4>1835058</vt:i4>
      </vt:variant>
      <vt:variant>
        <vt:i4>122</vt:i4>
      </vt:variant>
      <vt:variant>
        <vt:i4>0</vt:i4>
      </vt:variant>
      <vt:variant>
        <vt:i4>5</vt:i4>
      </vt:variant>
      <vt:variant>
        <vt:lpwstr/>
      </vt:variant>
      <vt:variant>
        <vt:lpwstr>_Toc215841137</vt:lpwstr>
      </vt:variant>
      <vt:variant>
        <vt:i4>1835058</vt:i4>
      </vt:variant>
      <vt:variant>
        <vt:i4>116</vt:i4>
      </vt:variant>
      <vt:variant>
        <vt:i4>0</vt:i4>
      </vt:variant>
      <vt:variant>
        <vt:i4>5</vt:i4>
      </vt:variant>
      <vt:variant>
        <vt:lpwstr/>
      </vt:variant>
      <vt:variant>
        <vt:lpwstr>_Toc215841136</vt:lpwstr>
      </vt:variant>
      <vt:variant>
        <vt:i4>1835058</vt:i4>
      </vt:variant>
      <vt:variant>
        <vt:i4>110</vt:i4>
      </vt:variant>
      <vt:variant>
        <vt:i4>0</vt:i4>
      </vt:variant>
      <vt:variant>
        <vt:i4>5</vt:i4>
      </vt:variant>
      <vt:variant>
        <vt:lpwstr/>
      </vt:variant>
      <vt:variant>
        <vt:lpwstr>_Toc215841135</vt:lpwstr>
      </vt:variant>
      <vt:variant>
        <vt:i4>1835058</vt:i4>
      </vt:variant>
      <vt:variant>
        <vt:i4>104</vt:i4>
      </vt:variant>
      <vt:variant>
        <vt:i4>0</vt:i4>
      </vt:variant>
      <vt:variant>
        <vt:i4>5</vt:i4>
      </vt:variant>
      <vt:variant>
        <vt:lpwstr/>
      </vt:variant>
      <vt:variant>
        <vt:lpwstr>_Toc215841134</vt:lpwstr>
      </vt:variant>
      <vt:variant>
        <vt:i4>1835058</vt:i4>
      </vt:variant>
      <vt:variant>
        <vt:i4>98</vt:i4>
      </vt:variant>
      <vt:variant>
        <vt:i4>0</vt:i4>
      </vt:variant>
      <vt:variant>
        <vt:i4>5</vt:i4>
      </vt:variant>
      <vt:variant>
        <vt:lpwstr/>
      </vt:variant>
      <vt:variant>
        <vt:lpwstr>_Toc215841133</vt:lpwstr>
      </vt:variant>
      <vt:variant>
        <vt:i4>1048625</vt:i4>
      </vt:variant>
      <vt:variant>
        <vt:i4>89</vt:i4>
      </vt:variant>
      <vt:variant>
        <vt:i4>0</vt:i4>
      </vt:variant>
      <vt:variant>
        <vt:i4>5</vt:i4>
      </vt:variant>
      <vt:variant>
        <vt:lpwstr/>
      </vt:variant>
      <vt:variant>
        <vt:lpwstr>_Toc215837593</vt:lpwstr>
      </vt:variant>
      <vt:variant>
        <vt:i4>1048625</vt:i4>
      </vt:variant>
      <vt:variant>
        <vt:i4>83</vt:i4>
      </vt:variant>
      <vt:variant>
        <vt:i4>0</vt:i4>
      </vt:variant>
      <vt:variant>
        <vt:i4>5</vt:i4>
      </vt:variant>
      <vt:variant>
        <vt:lpwstr/>
      </vt:variant>
      <vt:variant>
        <vt:lpwstr>_Toc215837592</vt:lpwstr>
      </vt:variant>
      <vt:variant>
        <vt:i4>1048625</vt:i4>
      </vt:variant>
      <vt:variant>
        <vt:i4>77</vt:i4>
      </vt:variant>
      <vt:variant>
        <vt:i4>0</vt:i4>
      </vt:variant>
      <vt:variant>
        <vt:i4>5</vt:i4>
      </vt:variant>
      <vt:variant>
        <vt:lpwstr/>
      </vt:variant>
      <vt:variant>
        <vt:lpwstr>_Toc215837591</vt:lpwstr>
      </vt:variant>
      <vt:variant>
        <vt:i4>1048625</vt:i4>
      </vt:variant>
      <vt:variant>
        <vt:i4>71</vt:i4>
      </vt:variant>
      <vt:variant>
        <vt:i4>0</vt:i4>
      </vt:variant>
      <vt:variant>
        <vt:i4>5</vt:i4>
      </vt:variant>
      <vt:variant>
        <vt:lpwstr/>
      </vt:variant>
      <vt:variant>
        <vt:lpwstr>_Toc215837590</vt:lpwstr>
      </vt:variant>
      <vt:variant>
        <vt:i4>1114161</vt:i4>
      </vt:variant>
      <vt:variant>
        <vt:i4>65</vt:i4>
      </vt:variant>
      <vt:variant>
        <vt:i4>0</vt:i4>
      </vt:variant>
      <vt:variant>
        <vt:i4>5</vt:i4>
      </vt:variant>
      <vt:variant>
        <vt:lpwstr/>
      </vt:variant>
      <vt:variant>
        <vt:lpwstr>_Toc215837589</vt:lpwstr>
      </vt:variant>
      <vt:variant>
        <vt:i4>1114161</vt:i4>
      </vt:variant>
      <vt:variant>
        <vt:i4>59</vt:i4>
      </vt:variant>
      <vt:variant>
        <vt:i4>0</vt:i4>
      </vt:variant>
      <vt:variant>
        <vt:i4>5</vt:i4>
      </vt:variant>
      <vt:variant>
        <vt:lpwstr/>
      </vt:variant>
      <vt:variant>
        <vt:lpwstr>_Toc215837588</vt:lpwstr>
      </vt:variant>
      <vt:variant>
        <vt:i4>1114161</vt:i4>
      </vt:variant>
      <vt:variant>
        <vt:i4>53</vt:i4>
      </vt:variant>
      <vt:variant>
        <vt:i4>0</vt:i4>
      </vt:variant>
      <vt:variant>
        <vt:i4>5</vt:i4>
      </vt:variant>
      <vt:variant>
        <vt:lpwstr/>
      </vt:variant>
      <vt:variant>
        <vt:lpwstr>_Toc215837587</vt:lpwstr>
      </vt:variant>
      <vt:variant>
        <vt:i4>1114161</vt:i4>
      </vt:variant>
      <vt:variant>
        <vt:i4>47</vt:i4>
      </vt:variant>
      <vt:variant>
        <vt:i4>0</vt:i4>
      </vt:variant>
      <vt:variant>
        <vt:i4>5</vt:i4>
      </vt:variant>
      <vt:variant>
        <vt:lpwstr/>
      </vt:variant>
      <vt:variant>
        <vt:lpwstr>_Toc215837586</vt:lpwstr>
      </vt:variant>
      <vt:variant>
        <vt:i4>1114161</vt:i4>
      </vt:variant>
      <vt:variant>
        <vt:i4>41</vt:i4>
      </vt:variant>
      <vt:variant>
        <vt:i4>0</vt:i4>
      </vt:variant>
      <vt:variant>
        <vt:i4>5</vt:i4>
      </vt:variant>
      <vt:variant>
        <vt:lpwstr/>
      </vt:variant>
      <vt:variant>
        <vt:lpwstr>_Toc215837585</vt:lpwstr>
      </vt:variant>
      <vt:variant>
        <vt:i4>1114161</vt:i4>
      </vt:variant>
      <vt:variant>
        <vt:i4>35</vt:i4>
      </vt:variant>
      <vt:variant>
        <vt:i4>0</vt:i4>
      </vt:variant>
      <vt:variant>
        <vt:i4>5</vt:i4>
      </vt:variant>
      <vt:variant>
        <vt:lpwstr/>
      </vt:variant>
      <vt:variant>
        <vt:lpwstr>_Toc215837584</vt:lpwstr>
      </vt:variant>
      <vt:variant>
        <vt:i4>1114161</vt:i4>
      </vt:variant>
      <vt:variant>
        <vt:i4>29</vt:i4>
      </vt:variant>
      <vt:variant>
        <vt:i4>0</vt:i4>
      </vt:variant>
      <vt:variant>
        <vt:i4>5</vt:i4>
      </vt:variant>
      <vt:variant>
        <vt:lpwstr/>
      </vt:variant>
      <vt:variant>
        <vt:lpwstr>_Toc215837583</vt:lpwstr>
      </vt:variant>
      <vt:variant>
        <vt:i4>1114161</vt:i4>
      </vt:variant>
      <vt:variant>
        <vt:i4>23</vt:i4>
      </vt:variant>
      <vt:variant>
        <vt:i4>0</vt:i4>
      </vt:variant>
      <vt:variant>
        <vt:i4>5</vt:i4>
      </vt:variant>
      <vt:variant>
        <vt:lpwstr/>
      </vt:variant>
      <vt:variant>
        <vt:lpwstr>_Toc215837582</vt:lpwstr>
      </vt:variant>
      <vt:variant>
        <vt:i4>1114161</vt:i4>
      </vt:variant>
      <vt:variant>
        <vt:i4>17</vt:i4>
      </vt:variant>
      <vt:variant>
        <vt:i4>0</vt:i4>
      </vt:variant>
      <vt:variant>
        <vt:i4>5</vt:i4>
      </vt:variant>
      <vt:variant>
        <vt:lpwstr/>
      </vt:variant>
      <vt:variant>
        <vt:lpwstr>_Toc215837581</vt:lpwstr>
      </vt:variant>
      <vt:variant>
        <vt:i4>1114161</vt:i4>
      </vt:variant>
      <vt:variant>
        <vt:i4>11</vt:i4>
      </vt:variant>
      <vt:variant>
        <vt:i4>0</vt:i4>
      </vt:variant>
      <vt:variant>
        <vt:i4>5</vt:i4>
      </vt:variant>
      <vt:variant>
        <vt:lpwstr/>
      </vt:variant>
      <vt:variant>
        <vt:lpwstr>_Toc215837580</vt:lpwstr>
      </vt:variant>
      <vt:variant>
        <vt:i4>1966129</vt:i4>
      </vt:variant>
      <vt:variant>
        <vt:i4>5</vt:i4>
      </vt:variant>
      <vt:variant>
        <vt:i4>0</vt:i4>
      </vt:variant>
      <vt:variant>
        <vt:i4>5</vt:i4>
      </vt:variant>
      <vt:variant>
        <vt:lpwstr/>
      </vt:variant>
      <vt:variant>
        <vt:lpwstr>_Toc215837579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WC-Projekt</dc:title>
  <dc:subject>IOT</dc:subject>
  <dc:creator>Fabian Blatter</dc:creator>
  <cp:keywords/>
  <cp:lastModifiedBy>Fabian Blatter</cp:lastModifiedBy>
  <cp:revision>465</cp:revision>
  <cp:lastPrinted>2010-08-09T23:16:00Z</cp:lastPrinted>
  <dcterms:created xsi:type="dcterms:W3CDTF">2025-12-04T00:20:00Z</dcterms:created>
  <dcterms:modified xsi:type="dcterms:W3CDTF">2025-12-05T14:36:00Z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0x010100BB1256F8A60DCA4E82C1A51F6CCCD0E2</vt:lpwstr>
  </property>
  <property fmtid="{D5CDD505-2E9C-101B-9397-08002B2CF9AE}" pid="3" name="Order">
    <vt:r8>11600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